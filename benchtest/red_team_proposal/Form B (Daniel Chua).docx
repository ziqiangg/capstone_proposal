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F128" w14:textId="77777777" w:rsidR="00603C7A" w:rsidRDefault="00603C7A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Singapore Institute of Technology</w:t>
      </w:r>
    </w:p>
    <w:p w14:paraId="0DCC897D" w14:textId="28E39F3A" w:rsidR="00603C7A" w:rsidRDefault="00866D62" w:rsidP="00A60E08">
      <w:pPr>
        <w:pStyle w:val="BodyText"/>
        <w:jc w:val="center"/>
        <w:rPr>
          <w:b/>
          <w:sz w:val="32"/>
          <w:szCs w:val="33"/>
        </w:rPr>
      </w:pPr>
      <w:r w:rsidRPr="660D2A7E">
        <w:rPr>
          <w:b/>
          <w:bCs/>
          <w:sz w:val="32"/>
          <w:szCs w:val="32"/>
        </w:rPr>
        <w:t xml:space="preserve">Information and Communications </w:t>
      </w:r>
      <w:r w:rsidR="00603C7A" w:rsidRPr="660D2A7E">
        <w:rPr>
          <w:b/>
          <w:bCs/>
          <w:sz w:val="32"/>
          <w:szCs w:val="32"/>
        </w:rPr>
        <w:t>Technology Cluster</w:t>
      </w:r>
    </w:p>
    <w:p w14:paraId="2F9BA6C4" w14:textId="37E438A0" w:rsidR="00603C7A" w:rsidRPr="00FE07AF" w:rsidRDefault="6B0F9FD0" w:rsidP="660D2A7E">
      <w:pPr>
        <w:pStyle w:val="BodyText"/>
        <w:jc w:val="center"/>
        <w:rPr>
          <w:b/>
          <w:bCs/>
          <w:sz w:val="32"/>
          <w:szCs w:val="32"/>
        </w:rPr>
      </w:pPr>
      <w:r w:rsidRPr="660D2A7E">
        <w:rPr>
          <w:b/>
          <w:bCs/>
          <w:sz w:val="32"/>
          <w:szCs w:val="32"/>
        </w:rPr>
        <w:t>AAI</w:t>
      </w:r>
      <w:r w:rsidR="00603C7A" w:rsidRPr="660D2A7E">
        <w:rPr>
          <w:b/>
          <w:bCs/>
          <w:sz w:val="32"/>
          <w:szCs w:val="32"/>
        </w:rPr>
        <w:t>4001 Capstone Project</w:t>
      </w:r>
    </w:p>
    <w:p w14:paraId="01597045" w14:textId="77777777" w:rsidR="00603C7A" w:rsidRPr="00FE07AF" w:rsidRDefault="00603C7A" w:rsidP="00A60E08">
      <w:pPr>
        <w:pStyle w:val="BodyText"/>
        <w:jc w:val="center"/>
        <w:rPr>
          <w:sz w:val="28"/>
          <w:szCs w:val="28"/>
        </w:rPr>
      </w:pPr>
    </w:p>
    <w:p w14:paraId="5F34A9FB" w14:textId="77777777" w:rsidR="00603C7A" w:rsidRPr="00FE07AF" w:rsidRDefault="00603C7A" w:rsidP="00A60E08">
      <w:pPr>
        <w:pStyle w:val="BodyText"/>
        <w:jc w:val="center"/>
        <w:rPr>
          <w:sz w:val="28"/>
          <w:szCs w:val="28"/>
          <w:u w:val="single"/>
        </w:rPr>
      </w:pPr>
      <w:r w:rsidRPr="00FE07AF">
        <w:rPr>
          <w:sz w:val="28"/>
          <w:szCs w:val="28"/>
          <w:u w:val="single"/>
        </w:rPr>
        <w:t xml:space="preserve">Capstone Project </w:t>
      </w:r>
      <w:r>
        <w:rPr>
          <w:sz w:val="28"/>
          <w:szCs w:val="28"/>
          <w:u w:val="single"/>
        </w:rPr>
        <w:t>Details</w:t>
      </w:r>
      <w:r w:rsidRPr="00FE07A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(</w:t>
      </w:r>
      <w:r w:rsidRPr="00FE07AF">
        <w:rPr>
          <w:sz w:val="28"/>
          <w:szCs w:val="28"/>
          <w:u w:val="single"/>
        </w:rPr>
        <w:t xml:space="preserve">Form </w:t>
      </w:r>
      <w:r>
        <w:rPr>
          <w:sz w:val="28"/>
          <w:szCs w:val="28"/>
          <w:u w:val="single"/>
        </w:rPr>
        <w:t>B)</w:t>
      </w:r>
    </w:p>
    <w:p w14:paraId="0269F4C1" w14:textId="77777777" w:rsidR="00603C7A" w:rsidRDefault="00603C7A" w:rsidP="00A60E08">
      <w:pPr>
        <w:pStyle w:val="BodyText"/>
      </w:pPr>
    </w:p>
    <w:p w14:paraId="35DF44A4" w14:textId="77777777" w:rsidR="00603C7A" w:rsidRDefault="00603C7A" w:rsidP="00E06E5F">
      <w:pPr>
        <w:pStyle w:val="Heading1"/>
        <w:numPr>
          <w:ilvl w:val="0"/>
          <w:numId w:val="34"/>
        </w:numPr>
      </w:pPr>
      <w:r>
        <w:t>General Capstone Project Information</w:t>
      </w:r>
    </w:p>
    <w:p w14:paraId="515907B8" w14:textId="77777777" w:rsidR="00603C7A" w:rsidRDefault="00603C7A" w:rsidP="00D8307C">
      <w:pPr>
        <w:pStyle w:val="BodyText"/>
      </w:pPr>
    </w:p>
    <w:p w14:paraId="2F668E9E" w14:textId="527A0F6E" w:rsidR="00B92548" w:rsidRPr="00AE1164" w:rsidRDefault="00B92548" w:rsidP="00B92548">
      <w:pPr>
        <w:pStyle w:val="BodyText"/>
        <w:rPr>
          <w:b/>
        </w:rPr>
      </w:pPr>
      <w:r>
        <w:rPr>
          <w:b/>
        </w:rPr>
        <w:t xml:space="preserve">Project </w:t>
      </w:r>
      <w:r w:rsidR="007700D2" w:rsidRPr="00577CE2">
        <w:rPr>
          <w:b/>
        </w:rPr>
        <w:t>Information</w:t>
      </w:r>
      <w:r w:rsidRPr="00AE1164">
        <w:rPr>
          <w:b/>
        </w:rPr>
        <w:t>:</w:t>
      </w:r>
    </w:p>
    <w:p w14:paraId="0C7A0FC1" w14:textId="77777777" w:rsidR="00B92548" w:rsidRDefault="00B92548" w:rsidP="00B92548">
      <w:pPr>
        <w:pStyle w:val="BodyText"/>
      </w:pPr>
    </w:p>
    <w:p w14:paraId="41BB161C" w14:textId="077CD320" w:rsidR="00B92548" w:rsidRDefault="00B92548" w:rsidP="00B92548">
      <w:pPr>
        <w:pStyle w:val="BodyText"/>
      </w:pPr>
      <w:r>
        <w:t>(Project Title)</w:t>
      </w:r>
      <w:r w:rsidRPr="00AE1164">
        <w:t>:</w:t>
      </w:r>
      <w:r>
        <w:t xml:space="preserve"> </w:t>
      </w:r>
      <w:sdt>
        <w:sdtPr>
          <w:id w:val="664052563"/>
          <w:placeholder>
            <w:docPart w:val="6EA86982CA4B48C4B2A93E8AC8DA1133"/>
          </w:placeholder>
          <w15:color w:val="FF0000"/>
          <w:text/>
        </w:sdtPr>
        <w:sdtEndPr/>
        <w:sdtContent>
          <w:r w:rsidR="00AF0C35" w:rsidRPr="00AF0C35">
            <w:t>AI Red Teaming Tool Based on OWASP GenAI LLM Top 10 2026 &amp; OWASP AI Testing</w:t>
          </w:r>
        </w:sdtContent>
      </w:sdt>
    </w:p>
    <w:p w14:paraId="414C1673" w14:textId="77777777" w:rsidR="00B92548" w:rsidRDefault="00B92548" w:rsidP="00B92548">
      <w:pPr>
        <w:pStyle w:val="BodyText"/>
      </w:pPr>
    </w:p>
    <w:p w14:paraId="1F06114C" w14:textId="7D2D13F8" w:rsidR="00B92548" w:rsidRDefault="00B92548" w:rsidP="00B92548">
      <w:pPr>
        <w:pStyle w:val="BodyText"/>
      </w:pPr>
      <w:r>
        <w:t xml:space="preserve">(Organization): </w:t>
      </w:r>
      <w:sdt>
        <w:sdtPr>
          <w:id w:val="-1463258527"/>
          <w:placeholder>
            <w:docPart w:val="952E7C3D1EC54B0C9E007B3EA93AF261"/>
          </w:placeholder>
          <w15:color w:val="FF0000"/>
          <w:text/>
        </w:sdtPr>
        <w:sdtContent>
          <w:r w:rsidR="00F6049A">
            <w:t>Land Transport Authority (LTA)</w:t>
          </w:r>
        </w:sdtContent>
      </w:sdt>
    </w:p>
    <w:p w14:paraId="46D24A14" w14:textId="526F532E" w:rsidR="00B92548" w:rsidRDefault="00B92548" w:rsidP="00B92548">
      <w:pPr>
        <w:pStyle w:val="BodyText"/>
      </w:pPr>
    </w:p>
    <w:p w14:paraId="2509250E" w14:textId="715E6B7C" w:rsidR="00577CE2" w:rsidRPr="002D1A5F" w:rsidRDefault="00577CE2" w:rsidP="00B92548">
      <w:pPr>
        <w:pStyle w:val="BodyText"/>
      </w:pPr>
      <w:r w:rsidRPr="002D1A5F">
        <w:t>(Initiation):</w:t>
      </w:r>
    </w:p>
    <w:p w14:paraId="4E4E6078" w14:textId="77777777" w:rsidR="00577CE2" w:rsidRPr="00122818" w:rsidRDefault="00577CE2" w:rsidP="00B92548">
      <w:pPr>
        <w:pStyle w:val="BodyText"/>
        <w:rPr>
          <w:color w:val="FF0000"/>
        </w:rPr>
      </w:pPr>
    </w:p>
    <w:p w14:paraId="305B5A8D" w14:textId="33FB717D" w:rsidR="00577CE2" w:rsidRPr="00122818" w:rsidRDefault="00AB0597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915368571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63A8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577CE2" w:rsidRPr="00122818">
        <w:rPr>
          <w:color w:val="FF0000"/>
        </w:rPr>
        <w:t xml:space="preserve"> </w:t>
      </w:r>
      <w:r w:rsidR="00ED53D3" w:rsidRPr="00122818">
        <w:rPr>
          <w:color w:val="FF0000"/>
        </w:rPr>
        <w:t>Project initiated by industry</w:t>
      </w:r>
    </w:p>
    <w:p w14:paraId="3BAD911D" w14:textId="38A6AB1D" w:rsidR="00577CE2" w:rsidRPr="00122818" w:rsidRDefault="00AB0597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137966794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7CE2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577CE2" w:rsidRPr="00122818">
        <w:rPr>
          <w:color w:val="FF0000"/>
        </w:rPr>
        <w:t xml:space="preserve"> </w:t>
      </w:r>
      <w:r w:rsidR="00C92BB3" w:rsidRPr="00122818">
        <w:rPr>
          <w:color w:val="FF0000"/>
        </w:rPr>
        <w:t>Project initiated by student</w:t>
      </w:r>
    </w:p>
    <w:p w14:paraId="6CFF4BC1" w14:textId="3DE48EED" w:rsidR="00DD3E58" w:rsidRPr="00122818" w:rsidRDefault="00DD3E58" w:rsidP="00577CE2">
      <w:pPr>
        <w:pStyle w:val="BodyText"/>
        <w:rPr>
          <w:color w:val="FF0000"/>
        </w:rPr>
      </w:pPr>
    </w:p>
    <w:p w14:paraId="044BDED0" w14:textId="0811A48A" w:rsidR="00DD3E58" w:rsidRPr="002D1A5F" w:rsidRDefault="00DD3E58" w:rsidP="00577CE2">
      <w:pPr>
        <w:pStyle w:val="BodyText"/>
      </w:pPr>
      <w:r w:rsidRPr="002D1A5F">
        <w:t>(Multi-disciplinary)</w:t>
      </w:r>
      <w:r w:rsidR="00612F86">
        <w:t>:</w:t>
      </w:r>
    </w:p>
    <w:p w14:paraId="5A41271D" w14:textId="77777777" w:rsidR="002C3ACD" w:rsidRPr="00122818" w:rsidRDefault="002C3ACD" w:rsidP="00577CE2">
      <w:pPr>
        <w:pStyle w:val="BodyText"/>
        <w:rPr>
          <w:color w:val="FF0000"/>
        </w:rPr>
      </w:pPr>
    </w:p>
    <w:p w14:paraId="1BE902A2" w14:textId="3D4B98EE" w:rsidR="002C3ACD" w:rsidRPr="00122818" w:rsidRDefault="00AB0597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49670386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ACD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multi-disciplinary</w:t>
      </w:r>
      <w:r w:rsidR="00DB5042" w:rsidRPr="00122818">
        <w:rPr>
          <w:color w:val="FF0000"/>
          <w:lang w:eastAsia="zh-TW"/>
        </w:rPr>
        <w:t xml:space="preserve"> (e.g. ICT and ENG)</w:t>
      </w:r>
    </w:p>
    <w:p w14:paraId="5516D0F3" w14:textId="0F32C8B1" w:rsidR="002C3ACD" w:rsidRDefault="00AB0597" w:rsidP="002C3ACD">
      <w:pPr>
        <w:pStyle w:val="BodyText"/>
        <w:rPr>
          <w:color w:val="FF0000"/>
          <w:lang w:eastAsia="zh-TW"/>
        </w:rPr>
      </w:pPr>
      <w:sdt>
        <w:sdtPr>
          <w:rPr>
            <w:color w:val="FF0000"/>
          </w:rPr>
          <w:id w:val="1129207240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263A8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 xml:space="preserve">Project is </w:t>
      </w:r>
      <w:proofErr w:type="gramStart"/>
      <w:r w:rsidR="006107C9" w:rsidRPr="00122818">
        <w:rPr>
          <w:color w:val="FF0000"/>
          <w:lang w:eastAsia="zh-TW"/>
        </w:rPr>
        <w:t>single-disciplinary</w:t>
      </w:r>
      <w:proofErr w:type="gramEnd"/>
      <w:r w:rsidR="00DB5042" w:rsidRPr="00122818">
        <w:rPr>
          <w:color w:val="FF0000"/>
          <w:lang w:eastAsia="zh-TW"/>
        </w:rPr>
        <w:t xml:space="preserve"> (e.g. ICT only)</w:t>
      </w:r>
    </w:p>
    <w:p w14:paraId="639CB0A2" w14:textId="77777777" w:rsidR="00405B55" w:rsidRPr="00122818" w:rsidRDefault="00405B55" w:rsidP="002C3ACD">
      <w:pPr>
        <w:pStyle w:val="BodyText"/>
        <w:rPr>
          <w:color w:val="FF0000"/>
        </w:rPr>
      </w:pPr>
    </w:p>
    <w:p w14:paraId="0C70C752" w14:textId="77777777" w:rsidR="00B92548" w:rsidRDefault="00B92548" w:rsidP="00B92548">
      <w:pPr>
        <w:pStyle w:val="BodyText"/>
      </w:pPr>
    </w:p>
    <w:p w14:paraId="5D9B5766" w14:textId="77777777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Candidate Particulars:</w:t>
      </w:r>
    </w:p>
    <w:p w14:paraId="2B74D041" w14:textId="77777777" w:rsidR="00B92548" w:rsidRDefault="00B92548" w:rsidP="00B92548">
      <w:pPr>
        <w:pStyle w:val="BodyText"/>
      </w:pPr>
    </w:p>
    <w:p w14:paraId="3B660C2E" w14:textId="42B1D2DE" w:rsidR="00B92548" w:rsidRDefault="00B92548" w:rsidP="00B92548">
      <w:pPr>
        <w:pStyle w:val="BodyText"/>
      </w:pPr>
      <w:r>
        <w:t>(</w:t>
      </w:r>
      <w:r w:rsidRPr="00AE1164">
        <w:t xml:space="preserve">Name of </w:t>
      </w:r>
      <w:r>
        <w:t>Candidate)</w:t>
      </w:r>
      <w:r w:rsidRPr="00AE1164">
        <w:t>:</w:t>
      </w:r>
      <w:r>
        <w:t xml:space="preserve"> </w:t>
      </w:r>
      <w:bookmarkStart w:id="0" w:name="Candidate_Name"/>
      <w:sdt>
        <w:sdtPr>
          <w:id w:val="-417796748"/>
          <w:placeholder>
            <w:docPart w:val="7DF5117DDC904DE19D7DDBB55B37CB37"/>
          </w:placeholder>
          <w15:color w:val="FF0000"/>
          <w:text/>
        </w:sdtPr>
        <w:sdtEndPr/>
        <w:sdtContent>
          <w:r w:rsidR="00E62D23">
            <w:t>Chua Shan Yang, Daniel</w:t>
          </w:r>
        </w:sdtContent>
      </w:sdt>
      <w:bookmarkEnd w:id="0"/>
    </w:p>
    <w:p w14:paraId="54EE0DE3" w14:textId="77777777" w:rsidR="00B92548" w:rsidRDefault="00B92548" w:rsidP="00B92548">
      <w:pPr>
        <w:pStyle w:val="BodyText"/>
      </w:pPr>
    </w:p>
    <w:p w14:paraId="4B979AC0" w14:textId="2EFA441A" w:rsidR="00B92548" w:rsidRDefault="00B92548" w:rsidP="00B92548">
      <w:pPr>
        <w:pStyle w:val="BodyText"/>
      </w:pPr>
      <w:r>
        <w:t>(Matriculation Number)</w:t>
      </w:r>
      <w:r w:rsidRPr="00AE1164">
        <w:t>:</w:t>
      </w:r>
      <w:r>
        <w:t xml:space="preserve"> </w:t>
      </w:r>
      <w:bookmarkStart w:id="1" w:name="Candidate_Matriculation_Number"/>
      <w:sdt>
        <w:sdtPr>
          <w:id w:val="-1092778840"/>
          <w:placeholder>
            <w:docPart w:val="EAC746029A6F43CDA6143B647734F596"/>
          </w:placeholder>
          <w15:color w:val="FF0000"/>
          <w:text/>
        </w:sdtPr>
        <w:sdtEndPr/>
        <w:sdtContent>
          <w:r w:rsidR="00E62D23">
            <w:t>2400855</w:t>
          </w:r>
        </w:sdtContent>
      </w:sdt>
      <w:bookmarkEnd w:id="1"/>
    </w:p>
    <w:p w14:paraId="12189710" w14:textId="77777777" w:rsidR="00B92548" w:rsidRDefault="00B92548" w:rsidP="00B92548">
      <w:pPr>
        <w:pStyle w:val="BodyText"/>
      </w:pPr>
    </w:p>
    <w:p w14:paraId="5171B9FA" w14:textId="7A291D31" w:rsidR="1B2AFCE0" w:rsidRDefault="00B92548" w:rsidP="005D6449">
      <w:pPr>
        <w:pStyle w:val="BodyText"/>
      </w:pPr>
      <w:r>
        <w:t>(Programme):</w:t>
      </w:r>
      <w:r w:rsidR="005D6449">
        <w:t xml:space="preserve"> </w:t>
      </w:r>
      <w:sdt>
        <w:sdtPr>
          <w:id w:val="476972949"/>
          <w:placeholder>
            <w:docPart w:val="D656922699094D49A3E5623B3FAF2BA8"/>
          </w:placeholder>
          <w15:color w:val="FF0000"/>
          <w:text/>
        </w:sdtPr>
        <w:sdtContent>
          <w:r w:rsidR="00827059" w:rsidRPr="00827059">
            <w:t>Bachelor of Science with Honours in Applied Artificial Intelligence</w:t>
          </w:r>
        </w:sdtContent>
      </w:sdt>
    </w:p>
    <w:p w14:paraId="19D0B5F8" w14:textId="77777777" w:rsidR="00B92548" w:rsidRDefault="00B92548" w:rsidP="00B92548">
      <w:pPr>
        <w:pStyle w:val="BodyText"/>
      </w:pPr>
    </w:p>
    <w:p w14:paraId="76E1BB44" w14:textId="42138FF5" w:rsidR="00B92548" w:rsidRDefault="00B92548" w:rsidP="00B92548">
      <w:pPr>
        <w:pStyle w:val="BodyText"/>
      </w:pPr>
      <w:r>
        <w:t xml:space="preserve">(Project Period): </w:t>
      </w:r>
      <w:sdt>
        <w:sdtPr>
          <w:id w:val="418453129"/>
          <w:placeholder>
            <w:docPart w:val="696F21202F7E45519938FC98C2EAB18A"/>
          </w:placeholder>
          <w15:color w:val="FF0000"/>
          <w:date w:fullDate="2026-08-31T00:00:00Z">
            <w:dateFormat w:val="d/M/yyyy"/>
            <w:lid w:val="en-SG"/>
            <w:storeMappedDataAs w:val="dateTime"/>
            <w:calendar w:val="gregorian"/>
          </w:date>
        </w:sdtPr>
        <w:sdtEndPr/>
        <w:sdtContent>
          <w:r w:rsidR="002B6BC6">
            <w:t>31/8/2026</w:t>
          </w:r>
        </w:sdtContent>
      </w:sdt>
      <w:r>
        <w:t xml:space="preserve">    to    </w:t>
      </w:r>
      <w:sdt>
        <w:sdtPr>
          <w:id w:val="-2102243038"/>
          <w:placeholder>
            <w:docPart w:val="E7CC64AB80DF40F7ABD0B32BB6AAF995"/>
          </w:placeholder>
          <w15:color w:val="FF0000"/>
          <w:date w:fullDate="2027-04-09T00:00:00Z">
            <w:dateFormat w:val="d/M/yyyy"/>
            <w:lid w:val="en-SG"/>
            <w:storeMappedDataAs w:val="dateTime"/>
            <w:calendar w:val="gregorian"/>
          </w:date>
        </w:sdtPr>
        <w:sdtEndPr/>
        <w:sdtContent>
          <w:r w:rsidR="002B6BC6">
            <w:t>9/4/2027</w:t>
          </w:r>
        </w:sdtContent>
      </w:sdt>
    </w:p>
    <w:p w14:paraId="4CDA072E" w14:textId="77777777" w:rsidR="00B92548" w:rsidRDefault="00B92548" w:rsidP="00B92548">
      <w:pPr>
        <w:pStyle w:val="BodyText"/>
      </w:pPr>
    </w:p>
    <w:p w14:paraId="635243B4" w14:textId="77777777" w:rsidR="00B92548" w:rsidRDefault="00B92548" w:rsidP="00B92548">
      <w:pPr>
        <w:pStyle w:val="BodyText"/>
      </w:pPr>
    </w:p>
    <w:p w14:paraId="65FC41FB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Main Academic</w:t>
      </w:r>
      <w:r w:rsidRPr="00AE1164">
        <w:rPr>
          <w:b/>
        </w:rPr>
        <w:t xml:space="preserve"> Supervisor Details:</w:t>
      </w:r>
    </w:p>
    <w:p w14:paraId="197C221D" w14:textId="77777777" w:rsidR="00B92548" w:rsidRPr="00EC7350" w:rsidRDefault="00B92548" w:rsidP="00B92548">
      <w:pPr>
        <w:pStyle w:val="BodyText"/>
      </w:pPr>
    </w:p>
    <w:p w14:paraId="4A35638A" w14:textId="22CDDCF4" w:rsidR="00B92548" w:rsidRDefault="00B92548" w:rsidP="00B92548">
      <w:pPr>
        <w:pStyle w:val="BodyText"/>
      </w:pPr>
      <w:r>
        <w:t xml:space="preserve">(Name): </w:t>
      </w:r>
      <w:bookmarkStart w:id="2" w:name="Academic_Supervisor_Name"/>
      <w:sdt>
        <w:sdtPr>
          <w:id w:val="2141225020"/>
          <w:placeholder>
            <w:docPart w:val="E97E0A16A86B46DF9FD324A65CE1CDBE"/>
          </w:placeholder>
          <w15:color w:val="FF0000"/>
          <w:text/>
        </w:sdtPr>
        <w:sdtContent>
          <w:r w:rsidR="00771478">
            <w:t>Pulakesh Upadhyaya</w:t>
          </w:r>
        </w:sdtContent>
      </w:sdt>
      <w:bookmarkEnd w:id="2"/>
    </w:p>
    <w:p w14:paraId="7D387707" w14:textId="77777777" w:rsidR="00B92548" w:rsidRDefault="00B92548" w:rsidP="00B92548">
      <w:pPr>
        <w:pStyle w:val="BodyText"/>
      </w:pPr>
    </w:p>
    <w:p w14:paraId="7A3B35D6" w14:textId="7197F054" w:rsidR="00B92548" w:rsidRDefault="00B92548" w:rsidP="00B92548">
      <w:pPr>
        <w:pStyle w:val="BodyText"/>
      </w:pPr>
      <w:r>
        <w:t xml:space="preserve">(Email Address): </w:t>
      </w:r>
      <w:bookmarkStart w:id="3" w:name="Academic_Supervisor_Email_Address"/>
      <w:sdt>
        <w:sdtPr>
          <w:id w:val="-320198354"/>
          <w:placeholder>
            <w:docPart w:val="CAA97C1401E04852B17B61E99CC8025B"/>
          </w:placeholder>
          <w15:color w:val="FF0000"/>
          <w:text/>
        </w:sdtPr>
        <w:sdtContent>
          <w:r w:rsidR="00771478" w:rsidRPr="00771478">
            <w:t>pulakesh.upadhyaya@singaporetech.edu.sg</w:t>
          </w:r>
        </w:sdtContent>
      </w:sdt>
      <w:bookmarkEnd w:id="3"/>
    </w:p>
    <w:p w14:paraId="4C8D3AF8" w14:textId="77777777" w:rsidR="00B92548" w:rsidRDefault="00B92548" w:rsidP="00B92548">
      <w:pPr>
        <w:pStyle w:val="BodyText"/>
      </w:pPr>
    </w:p>
    <w:p w14:paraId="611C090B" w14:textId="3DCFC42A" w:rsidR="00B92548" w:rsidRDefault="00B92548" w:rsidP="00B92548">
      <w:pPr>
        <w:pStyle w:val="BodyText"/>
      </w:pPr>
      <w:r>
        <w:t xml:space="preserve">(Contact Number): </w:t>
      </w:r>
      <w:bookmarkStart w:id="4" w:name="Academic_Supervisor_Contact_Number"/>
      <w:sdt>
        <w:sdtPr>
          <w:id w:val="-600105709"/>
          <w:placeholder>
            <w:docPart w:val="CCE91C07105C4BC287429C617C05426E"/>
          </w:placeholder>
          <w:showingPlcHdr/>
          <w15:color w:val="FF0000"/>
          <w:text/>
        </w:sdtPr>
        <w:sdtEndPr/>
        <w:sdtContent>
          <w:r w:rsidR="00FF2C52">
            <w:rPr>
              <w:rStyle w:val="PlaceholderText"/>
              <w:i/>
              <w:color w:val="FF0000"/>
            </w:rPr>
            <w:t>The academic supervisor’s contact number</w:t>
          </w:r>
        </w:sdtContent>
      </w:sdt>
      <w:bookmarkEnd w:id="4"/>
    </w:p>
    <w:p w14:paraId="0B93D9BE" w14:textId="77777777" w:rsidR="00B92548" w:rsidRDefault="00B92548" w:rsidP="00B92548">
      <w:pPr>
        <w:pStyle w:val="BodyText"/>
      </w:pPr>
    </w:p>
    <w:p w14:paraId="42151355" w14:textId="46809109" w:rsidR="00B92548" w:rsidRDefault="00B92548" w:rsidP="00B92548">
      <w:pPr>
        <w:pStyle w:val="BodyText"/>
      </w:pPr>
      <w:r>
        <w:t xml:space="preserve">(Designation): </w:t>
      </w:r>
      <w:bookmarkStart w:id="5" w:name="Academic_Supervisor_Designation"/>
      <w:sdt>
        <w:sdtPr>
          <w:id w:val="-1355726687"/>
          <w:placeholder>
            <w:docPart w:val="35C58F2B7E2D4AAFAFE89C9BC379410B"/>
          </w:placeholder>
          <w15:color w:val="FF0000"/>
          <w:text/>
        </w:sdtPr>
        <w:sdtContent>
          <w:r w:rsidR="008304B1" w:rsidRPr="008304B1">
            <w:t>Assistant Professor</w:t>
          </w:r>
        </w:sdtContent>
      </w:sdt>
      <w:bookmarkEnd w:id="5"/>
    </w:p>
    <w:p w14:paraId="3D937E65" w14:textId="77777777" w:rsidR="00B92548" w:rsidRDefault="00B92548" w:rsidP="00B92548">
      <w:pPr>
        <w:pStyle w:val="BodyText"/>
      </w:pPr>
    </w:p>
    <w:p w14:paraId="5E64AC5A" w14:textId="77777777" w:rsidR="00B92548" w:rsidRDefault="00B92548" w:rsidP="00B92548">
      <w:pPr>
        <w:pStyle w:val="BodyText"/>
      </w:pPr>
    </w:p>
    <w:p w14:paraId="4C334472" w14:textId="77777777" w:rsidR="00AE42D4" w:rsidRDefault="00AE42D4" w:rsidP="00B92548">
      <w:pPr>
        <w:pStyle w:val="BodyText"/>
        <w:rPr>
          <w:b/>
        </w:rPr>
      </w:pPr>
    </w:p>
    <w:p w14:paraId="4CD97CDC" w14:textId="77777777" w:rsidR="00AE42D4" w:rsidRDefault="00AE42D4" w:rsidP="00B92548">
      <w:pPr>
        <w:pStyle w:val="BodyText"/>
        <w:rPr>
          <w:b/>
        </w:rPr>
      </w:pPr>
    </w:p>
    <w:p w14:paraId="209D4205" w14:textId="6D1EACD6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Industry Supervisor Details:</w:t>
      </w:r>
    </w:p>
    <w:p w14:paraId="4BFA8C3D" w14:textId="77777777" w:rsidR="00B92548" w:rsidRPr="00EC7350" w:rsidRDefault="00B92548" w:rsidP="00B92548">
      <w:pPr>
        <w:pStyle w:val="BodyText"/>
      </w:pPr>
    </w:p>
    <w:p w14:paraId="65E2D281" w14:textId="3FA2483B" w:rsidR="00B92548" w:rsidRDefault="00B92548" w:rsidP="00B92548">
      <w:pPr>
        <w:pStyle w:val="BodyText"/>
      </w:pPr>
      <w:r>
        <w:t xml:space="preserve">(Name): </w:t>
      </w:r>
      <w:bookmarkStart w:id="6" w:name="Industry_Supervisor_Name"/>
      <w:sdt>
        <w:sdtPr>
          <w:id w:val="861784053"/>
          <w:placeholder>
            <w:docPart w:val="97E469EC835C4980B8E8DDFFFBC53671"/>
          </w:placeholder>
          <w15:color w:val="FF0000"/>
          <w:text/>
        </w:sdtPr>
        <w:sdtEndPr/>
        <w:sdtContent>
          <w:r w:rsidR="004D6778">
            <w:t>Ian Teo</w:t>
          </w:r>
        </w:sdtContent>
      </w:sdt>
      <w:bookmarkEnd w:id="6"/>
    </w:p>
    <w:p w14:paraId="49B2909B" w14:textId="77777777" w:rsidR="00B92548" w:rsidRDefault="00B92548" w:rsidP="00B92548">
      <w:pPr>
        <w:pStyle w:val="BodyText"/>
      </w:pPr>
    </w:p>
    <w:p w14:paraId="626259CE" w14:textId="78C59297" w:rsidR="00B92548" w:rsidRDefault="00B92548" w:rsidP="00B92548">
      <w:pPr>
        <w:pStyle w:val="BodyText"/>
      </w:pPr>
      <w:r>
        <w:t xml:space="preserve">(Email Address): </w:t>
      </w:r>
      <w:bookmarkStart w:id="7" w:name="Industry_Supervisor_Email_Address"/>
      <w:sdt>
        <w:sdtPr>
          <w:id w:val="2058896490"/>
          <w:placeholder>
            <w:docPart w:val="000392DBB7C44F0C80774156B9934DB2"/>
          </w:placeholder>
          <w15:color w:val="FF0000"/>
          <w:text/>
        </w:sdtPr>
        <w:sdtEndPr/>
        <w:sdtContent>
          <w:r w:rsidR="004D6778" w:rsidRPr="004D6778">
            <w:t>Ian_JH_TEO@lta.gov.sg</w:t>
          </w:r>
        </w:sdtContent>
      </w:sdt>
      <w:bookmarkEnd w:id="7"/>
    </w:p>
    <w:p w14:paraId="721C2952" w14:textId="77777777" w:rsidR="00B92548" w:rsidRDefault="00B92548" w:rsidP="00B92548">
      <w:pPr>
        <w:pStyle w:val="BodyText"/>
      </w:pPr>
    </w:p>
    <w:p w14:paraId="3D6A27CC" w14:textId="7AE0EAC6" w:rsidR="00B92548" w:rsidRDefault="00B92548" w:rsidP="00B92548">
      <w:pPr>
        <w:pStyle w:val="BodyText"/>
      </w:pPr>
      <w:r>
        <w:t xml:space="preserve">(Contact Number): </w:t>
      </w:r>
      <w:bookmarkStart w:id="8" w:name="Industry_Supervisor_Contact_Number"/>
      <w:sdt>
        <w:sdtPr>
          <w:id w:val="-82374714"/>
          <w:placeholder>
            <w:docPart w:val="BBDC70AA79A347ECBFCD8180718C9493"/>
          </w:placeholder>
          <w15:color w:val="FF0000"/>
          <w:text/>
        </w:sdtPr>
        <w:sdtEndPr/>
        <w:sdtContent>
          <w:r w:rsidR="004D6778">
            <w:t>97437704</w:t>
          </w:r>
        </w:sdtContent>
      </w:sdt>
      <w:bookmarkEnd w:id="8"/>
    </w:p>
    <w:p w14:paraId="2C85A470" w14:textId="77777777" w:rsidR="00B92548" w:rsidRDefault="00B92548" w:rsidP="00B92548">
      <w:pPr>
        <w:pStyle w:val="BodyText"/>
      </w:pPr>
    </w:p>
    <w:p w14:paraId="1E0222AC" w14:textId="11824EA2" w:rsidR="00B92548" w:rsidRDefault="00B92548" w:rsidP="00B92548">
      <w:pPr>
        <w:pStyle w:val="BodyText"/>
      </w:pPr>
      <w:r>
        <w:t xml:space="preserve">(Designation): </w:t>
      </w:r>
      <w:bookmarkStart w:id="9" w:name="Industry_Supervisor_Designation"/>
      <w:sdt>
        <w:sdtPr>
          <w:id w:val="1956675477"/>
          <w:placeholder>
            <w:docPart w:val="2D8AD3A376E14F6DA8B5FF48488F0B32"/>
          </w:placeholder>
          <w15:color w:val="FF0000"/>
          <w:text/>
        </w:sdtPr>
        <w:sdtEndPr/>
        <w:sdtContent>
          <w:r w:rsidR="00B53143">
            <w:t>Senior Cybersecurity Engineer</w:t>
          </w:r>
        </w:sdtContent>
      </w:sdt>
      <w:bookmarkEnd w:id="9"/>
    </w:p>
    <w:p w14:paraId="52F8ECFC" w14:textId="77777777" w:rsidR="00B92548" w:rsidRDefault="00B92548" w:rsidP="00B92548">
      <w:pPr>
        <w:pStyle w:val="BodyText"/>
      </w:pPr>
    </w:p>
    <w:p w14:paraId="32A86AD8" w14:textId="2975D6D9" w:rsidR="00B92548" w:rsidRDefault="00B92548" w:rsidP="00B92548">
      <w:pPr>
        <w:pStyle w:val="BodyText"/>
      </w:pPr>
      <w:r>
        <w:t xml:space="preserve">(Department / Division): </w:t>
      </w:r>
      <w:bookmarkStart w:id="10" w:name="Industry_Supervisor_Department_Division"/>
      <w:sdt>
        <w:sdtPr>
          <w:id w:val="244779553"/>
          <w:placeholder>
            <w:docPart w:val="7BE89AF90B08459CB2CCBB94DAF078A4"/>
          </w:placeholder>
          <w15:color w:val="FF0000"/>
          <w:text/>
        </w:sdtPr>
        <w:sdtEndPr/>
        <w:sdtContent>
          <w:r w:rsidR="00F71102" w:rsidRPr="00F71102">
            <w:t>Cyber Architecture and Development (CYAD)</w:t>
          </w:r>
          <w:r w:rsidR="00F71102">
            <w:t xml:space="preserve"> Division</w:t>
          </w:r>
        </w:sdtContent>
      </w:sdt>
      <w:bookmarkEnd w:id="10"/>
    </w:p>
    <w:p w14:paraId="0217BE82" w14:textId="77777777" w:rsidR="00B92548" w:rsidRDefault="00B92548" w:rsidP="00B92548">
      <w:pPr>
        <w:pStyle w:val="BodyText"/>
      </w:pPr>
    </w:p>
    <w:p w14:paraId="75287DE3" w14:textId="77777777" w:rsidR="00603C7A" w:rsidRDefault="00603C7A" w:rsidP="00D8307C">
      <w:pPr>
        <w:pStyle w:val="BodyText"/>
      </w:pPr>
    </w:p>
    <w:p w14:paraId="2D7251F2" w14:textId="77777777" w:rsidR="00603C7A" w:rsidRDefault="00603C7A" w:rsidP="00D8307C">
      <w:pPr>
        <w:pStyle w:val="BodyText"/>
      </w:pPr>
      <w:r>
        <w:br w:type="page"/>
      </w:r>
    </w:p>
    <w:p w14:paraId="15BE7A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Capstone Project Details</w:t>
      </w:r>
    </w:p>
    <w:p w14:paraId="4776BB76" w14:textId="77777777" w:rsidR="00603C7A" w:rsidRDefault="00603C7A" w:rsidP="00A60E08">
      <w:pPr>
        <w:pStyle w:val="BodyText"/>
      </w:pPr>
    </w:p>
    <w:p w14:paraId="23086622" w14:textId="060FCC9B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Overview</w:t>
      </w:r>
      <w:r w:rsidR="009435A8">
        <w:rPr>
          <w:b/>
        </w:rPr>
        <w:t>:</w:t>
      </w:r>
    </w:p>
    <w:p w14:paraId="64A2A090" w14:textId="34913EE3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DF6AAEC" w14:textId="77777777" w:rsidR="00B92548" w:rsidRPr="00B92548" w:rsidRDefault="00B92548" w:rsidP="00B92548">
      <w:pPr>
        <w:pStyle w:val="BodyText"/>
      </w:pPr>
    </w:p>
    <w:sdt>
      <w:sdtPr>
        <w:id w:val="-1188283889"/>
        <w:placeholder>
          <w:docPart w:val="458AE9C12B8B4CA7B8C5DB03DFABD45F"/>
        </w:placeholder>
        <w15:color w:val="FF0000"/>
        <w:text w:multiLine="1"/>
      </w:sdtPr>
      <w:sdtEndPr/>
      <w:sdtContent>
        <w:p w14:paraId="0B080E2F" w14:textId="703F11E6" w:rsidR="00B92548" w:rsidRDefault="00AE24A4" w:rsidP="00AE24A4">
          <w:pPr>
            <w:pStyle w:val="BodyText"/>
            <w:jc w:val="left"/>
          </w:pPr>
          <w:r w:rsidRPr="00AE24A4">
            <w:t>This capstone project involves the research, design, and development of an open-source AI Red Teaming tool for assessing Large Language Model (LLM) and Generative AI applications against the OWASP GenAI LLM Top 10 (2026) risk categories.</w:t>
          </w:r>
          <w:r>
            <w:br/>
          </w:r>
          <w:r>
            <w:br/>
          </w:r>
          <w:r w:rsidRPr="00AE24A4">
            <w:t xml:space="preserve">The tool will orchestrate existing open-source security testing frameworks (e.g. Garak, </w:t>
          </w:r>
          <w:proofErr w:type="spellStart"/>
          <w:r w:rsidRPr="00AE24A4">
            <w:t>PyRIT</w:t>
          </w:r>
          <w:proofErr w:type="spellEnd"/>
          <w:r w:rsidRPr="00AE24A4">
            <w:t xml:space="preserve">, </w:t>
          </w:r>
          <w:proofErr w:type="spellStart"/>
          <w:r w:rsidRPr="00AE24A4">
            <w:t>Giskard</w:t>
          </w:r>
          <w:proofErr w:type="spellEnd"/>
          <w:r w:rsidRPr="00AE24A4">
            <w:t xml:space="preserve">, Inspect AI) alongside custom-built Python attack modules to execute security test cases, capture evidence, identify vulnerabilities, and generate reproducible, </w:t>
          </w:r>
          <w:proofErr w:type="spellStart"/>
          <w:r w:rsidRPr="00AE24A4">
            <w:t>pentest</w:t>
          </w:r>
          <w:proofErr w:type="spellEnd"/>
          <w:r w:rsidRPr="00AE24A4">
            <w:t>-style reports.</w:t>
          </w:r>
          <w:r>
            <w:br/>
          </w:r>
          <w:r>
            <w:br/>
          </w:r>
          <w:r w:rsidRPr="00AE24A4">
            <w:t>The project addresses a capability gap within the Cyber Architecture &amp; Development (CYAD) division: the ability to systematically red-team internally deployed GenAI applications</w:t>
          </w:r>
          <w:r>
            <w:t xml:space="preserve"> </w:t>
          </w:r>
          <w:r w:rsidRPr="00AE24A4">
            <w:t>without relying on paid commercial tooling.</w:t>
          </w:r>
        </w:p>
      </w:sdtContent>
    </w:sdt>
    <w:p w14:paraId="5E316AE0" w14:textId="77777777" w:rsidR="009435A8" w:rsidRDefault="009435A8" w:rsidP="00B92548">
      <w:pPr>
        <w:pStyle w:val="BodyText"/>
      </w:pPr>
    </w:p>
    <w:p w14:paraId="4F14CA82" w14:textId="0C414688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Objectives</w:t>
      </w:r>
      <w:r w:rsidR="009435A8">
        <w:rPr>
          <w:b/>
        </w:rPr>
        <w:t>:</w:t>
      </w:r>
    </w:p>
    <w:p w14:paraId="6B731B3B" w14:textId="28BBABF6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39E88F42" w14:textId="77777777" w:rsidR="00B92548" w:rsidRPr="00B92548" w:rsidRDefault="00B92548" w:rsidP="00B92548">
      <w:pPr>
        <w:pStyle w:val="BodyText"/>
      </w:pPr>
    </w:p>
    <w:sdt>
      <w:sdtPr>
        <w:id w:val="-1461255160"/>
        <w:placeholder>
          <w:docPart w:val="09558545275A4B4CA3DE061D794AE100"/>
        </w:placeholder>
        <w15:color w:val="FF0000"/>
        <w:text w:multiLine="1"/>
      </w:sdtPr>
      <w:sdtEndPr/>
      <w:sdtContent>
        <w:p w14:paraId="29CCB550" w14:textId="4CB4BBB2" w:rsidR="00B92548" w:rsidRDefault="00B04033" w:rsidP="00B04033">
          <w:pPr>
            <w:pStyle w:val="BodyText"/>
            <w:jc w:val="left"/>
          </w:pPr>
          <w:r w:rsidRPr="00B04033">
            <w:t>The candidate is expected to:</w:t>
          </w:r>
          <w:r>
            <w:br/>
          </w:r>
          <w:r>
            <w:br/>
          </w:r>
          <w:r w:rsidRPr="00B04033">
            <w:t>1. Research and document all ten OWASP GenAI LLM Top 10 (2026) vulnerability categories and their applicable testing methodologies.</w:t>
          </w:r>
          <w:r>
            <w:br/>
          </w:r>
          <w:r w:rsidRPr="00B04033">
            <w:t>2. Evaluate existing open-source AI red-teaming tools (</w:t>
          </w:r>
          <w:proofErr w:type="spellStart"/>
          <w:r w:rsidRPr="00B04033">
            <w:t>Promptfoo</w:t>
          </w:r>
          <w:proofErr w:type="spellEnd"/>
          <w:r w:rsidRPr="00B04033">
            <w:t xml:space="preserve">, </w:t>
          </w:r>
          <w:proofErr w:type="spellStart"/>
          <w:r w:rsidRPr="00B04033">
            <w:t>PyRIT</w:t>
          </w:r>
          <w:proofErr w:type="spellEnd"/>
          <w:r w:rsidRPr="00B04033">
            <w:t>, Garak, Giskard, Inspect AI) and recommend a technical foundation for the project.</w:t>
          </w:r>
          <w:r>
            <w:br/>
          </w:r>
          <w:r w:rsidRPr="00B04033">
            <w:t>3. Design and implement a modular tool architecture orchestrating open-source frameworks and custom attack modules.</w:t>
          </w:r>
          <w:r>
            <w:br/>
          </w:r>
          <w:r w:rsidRPr="00B04033">
            <w:t>4. Develop automated and semi-automated test modules covering all ten OWASP LLM Top 10 categories.</w:t>
          </w:r>
          <w:r>
            <w:br/>
          </w:r>
          <w:r w:rsidRPr="00B04033">
            <w:t>5. Build a finding-validation and evidence-capture engine that minimises false positives.</w:t>
          </w:r>
          <w:r>
            <w:br/>
          </w:r>
          <w:r w:rsidRPr="00B04033">
            <w:t xml:space="preserve">6. Generate professional, OWASP-mapped, reproducible </w:t>
          </w:r>
          <w:proofErr w:type="spellStart"/>
          <w:r w:rsidRPr="00B04033">
            <w:t>pentest</w:t>
          </w:r>
          <w:proofErr w:type="spellEnd"/>
          <w:r w:rsidRPr="00B04033">
            <w:t>-style reports.</w:t>
          </w:r>
          <w:r>
            <w:br/>
          </w:r>
          <w:r w:rsidRPr="00B04033">
            <w:t>7. Benchmark the completed tool against existing frameworks and manual red-teaming for accuracy and coverage.</w:t>
          </w:r>
        </w:p>
      </w:sdtContent>
    </w:sdt>
    <w:p w14:paraId="32285DC0" w14:textId="77777777" w:rsidR="009435A8" w:rsidRDefault="009435A8" w:rsidP="00B92548">
      <w:pPr>
        <w:pStyle w:val="BodyText"/>
      </w:pPr>
    </w:p>
    <w:p w14:paraId="2D548BD7" w14:textId="4D439D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Industry Relevancy</w:t>
      </w:r>
      <w:r w:rsidR="009435A8">
        <w:rPr>
          <w:b/>
        </w:rPr>
        <w:t>:</w:t>
      </w:r>
    </w:p>
    <w:p w14:paraId="5F75C3D9" w14:textId="269F02D2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3E73A77" w14:textId="77777777" w:rsidR="00B92548" w:rsidRPr="00B92548" w:rsidRDefault="00B92548" w:rsidP="00B92548">
      <w:pPr>
        <w:pStyle w:val="BodyText"/>
      </w:pPr>
    </w:p>
    <w:sdt>
      <w:sdtPr>
        <w:id w:val="-344099556"/>
        <w:placeholder>
          <w:docPart w:val="EE67969AA3C94E88AA5BB744B25A0ADA"/>
        </w:placeholder>
        <w15:color w:val="FF0000"/>
        <w:text w:multiLine="1"/>
      </w:sdtPr>
      <w:sdtEndPr/>
      <w:sdtContent>
        <w:p w14:paraId="18BAD0E2" w14:textId="3C99F841" w:rsidR="00B92548" w:rsidRDefault="00367E6F" w:rsidP="00367E6F">
          <w:pPr>
            <w:pStyle w:val="BodyText"/>
            <w:jc w:val="left"/>
          </w:pPr>
          <w:r>
            <w:t>As organisations increasingly deploy LLM-powered applications for internal and public-facing use, the ability to systematically assess these systems against known AI-specific vulnerabilities is a growing operational necessity.</w:t>
          </w:r>
          <w:r>
            <w:br/>
          </w:r>
          <w:r>
            <w:br/>
            <w:t>This project directly supports the Cyber Architecture &amp; Development (CYAD) division's mandate to proactively secure AI systems, reducing reliance on costly commercial AI red-teaming products and building in-house capability aligned to an internationally recognised standard (OWASP GenAI LLM Top 10 2026).</w:t>
          </w:r>
        </w:p>
      </w:sdtContent>
    </w:sdt>
    <w:p w14:paraId="55FC6C14" w14:textId="77777777" w:rsidR="009435A8" w:rsidRDefault="009435A8" w:rsidP="00B92548">
      <w:pPr>
        <w:pStyle w:val="BodyText"/>
      </w:pPr>
    </w:p>
    <w:p w14:paraId="51EC25EC" w14:textId="3778058C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Scope</w:t>
      </w:r>
      <w:r w:rsidR="009435A8">
        <w:rPr>
          <w:b/>
        </w:rPr>
        <w:t>:</w:t>
      </w:r>
    </w:p>
    <w:p w14:paraId="6A652BBC" w14:textId="03C069A7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64BAF53" w14:textId="77777777" w:rsidR="00B92548" w:rsidRPr="00B92548" w:rsidRDefault="00B92548" w:rsidP="00B92548">
      <w:pPr>
        <w:pStyle w:val="BodyText"/>
      </w:pPr>
    </w:p>
    <w:sdt>
      <w:sdtPr>
        <w:id w:val="464701024"/>
        <w:placeholder>
          <w:docPart w:val="67B0EB680C8D420399292A9EFA96CFD4"/>
        </w:placeholder>
        <w15:color w:val="FF0000"/>
        <w:text w:multiLine="1"/>
      </w:sdtPr>
      <w:sdtEndPr/>
      <w:sdtContent>
        <w:p w14:paraId="6091EFCC" w14:textId="5523075B" w:rsidR="00B92548" w:rsidRDefault="00C259FD" w:rsidP="00C259FD">
          <w:pPr>
            <w:pStyle w:val="BodyText"/>
            <w:jc w:val="left"/>
          </w:pPr>
          <w:r>
            <w:t xml:space="preserve">The project covers research, architecture design, and development of an AI red-teaming tool addressing all ten OWASP GenAI LLM Top 10 (2026) categories, tested against a </w:t>
          </w:r>
          <w:r>
            <w:lastRenderedPageBreak/>
            <w:t>deliberately vulnerable sandbox AI application.</w:t>
          </w:r>
          <w:r>
            <w:br/>
            <w:t>Categories requiring primarily manual review (e.g. Supply Chain) will be addressed through documentation and process-review guidance rather than automated attack modules.</w:t>
          </w:r>
          <w:r>
            <w:br/>
          </w:r>
          <w:r>
            <w:br/>
            <w:t xml:space="preserve">The project is limited to open-source and free technologies. Testing of production LTA systems </w:t>
          </w:r>
          <w:r w:rsidR="55E912A2">
            <w:t>i</w:t>
          </w:r>
          <w:r>
            <w:t>s a stretch goal beyond the core deliverables, contingent on time and explicit authorisation, and is not a core requirement of the capstone.</w:t>
          </w:r>
        </w:p>
      </w:sdtContent>
    </w:sdt>
    <w:p w14:paraId="78F198C4" w14:textId="6B9A5FDE" w:rsidR="009435A8" w:rsidRDefault="009435A8" w:rsidP="00B92548">
      <w:pPr>
        <w:pStyle w:val="BodyText"/>
      </w:pPr>
    </w:p>
    <w:p w14:paraId="59A94D7C" w14:textId="777777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Outputs and Deliverables</w:t>
      </w:r>
    </w:p>
    <w:p w14:paraId="76D99F74" w14:textId="7DFBDAEC" w:rsidR="00B92548" w:rsidRPr="006E1278" w:rsidRDefault="00B92548" w:rsidP="00B92548">
      <w:pPr>
        <w:pStyle w:val="BodyText"/>
        <w:rPr>
          <w:i/>
          <w:sz w:val="18"/>
        </w:rPr>
      </w:pPr>
      <w:r w:rsidRPr="006E1278">
        <w:rPr>
          <w:i/>
          <w:sz w:val="18"/>
        </w:rPr>
        <w:t>(Please use a separate sheet if necessary)</w:t>
      </w:r>
    </w:p>
    <w:p w14:paraId="15C715B0" w14:textId="77777777" w:rsidR="00B92548" w:rsidRPr="00B92548" w:rsidRDefault="00B92548" w:rsidP="00B92548">
      <w:pPr>
        <w:pStyle w:val="BodyText"/>
      </w:pPr>
    </w:p>
    <w:sdt>
      <w:sdtPr>
        <w:id w:val="-967980080"/>
        <w:placeholder>
          <w:docPart w:val="B17E4EB311C640A7B59031688C0C4D2A"/>
        </w:placeholder>
        <w15:color w:val="FF0000"/>
        <w:text w:multiLine="1"/>
      </w:sdtPr>
      <w:sdtEndPr/>
      <w:sdtContent>
        <w:p w14:paraId="1197ADD3" w14:textId="1C820530" w:rsidR="00B92548" w:rsidRDefault="00BB73D7" w:rsidP="00BB73D7">
          <w:pPr>
            <w:pStyle w:val="BodyText"/>
            <w:jc w:val="left"/>
          </w:pPr>
          <w:r w:rsidRPr="00BB73D7">
            <w:t>1. AI Red Team Tool v1.0 (source code)</w:t>
          </w:r>
          <w:r>
            <w:br/>
          </w:r>
          <w:r w:rsidRPr="00BB73D7">
            <w:t>2. OWASP LLM 2026 Test Library</w:t>
          </w:r>
          <w:r>
            <w:br/>
          </w:r>
          <w:r w:rsidRPr="00BB73D7">
            <w:t>3. Attack/Payload Library</w:t>
          </w:r>
          <w:r>
            <w:br/>
          </w:r>
          <w:r w:rsidRPr="00BB73D7">
            <w:t>4. Installation Guide</w:t>
          </w:r>
          <w:r>
            <w:br/>
          </w:r>
          <w:r w:rsidRPr="00BB73D7">
            <w:t>5. User Guide</w:t>
          </w:r>
          <w:r>
            <w:br/>
          </w:r>
          <w:r w:rsidRPr="00BB73D7">
            <w:t>6. Developer Documentation</w:t>
          </w:r>
          <w:r>
            <w:br/>
          </w:r>
          <w:r w:rsidRPr="00BB73D7">
            <w:t>7. Architecture Document</w:t>
          </w:r>
          <w:r>
            <w:br/>
          </w:r>
          <w:r w:rsidRPr="00BB73D7">
            <w:t>8. Benchmark &amp; Accuracy Report</w:t>
          </w:r>
          <w:r>
            <w:br/>
          </w:r>
          <w:r w:rsidRPr="00BB73D7">
            <w:t>9. Final Internship/Capstone Report</w:t>
          </w:r>
          <w:r>
            <w:br/>
          </w:r>
          <w:r w:rsidRPr="00BB73D7">
            <w:t>10. Final Demonstration and Presentation Deck</w:t>
          </w:r>
        </w:p>
      </w:sdtContent>
    </w:sdt>
    <w:p w14:paraId="11C8C031" w14:textId="77777777" w:rsidR="009435A8" w:rsidRDefault="009435A8" w:rsidP="00B92548">
      <w:pPr>
        <w:pStyle w:val="BodyText"/>
      </w:pPr>
    </w:p>
    <w:p w14:paraId="502682A9" w14:textId="77777777" w:rsidR="00603C7A" w:rsidRDefault="00603C7A" w:rsidP="003A4DC2">
      <w:pPr>
        <w:pStyle w:val="BodyText"/>
      </w:pPr>
    </w:p>
    <w:p w14:paraId="706F6FC6" w14:textId="77777777" w:rsidR="00603C7A" w:rsidRDefault="00603C7A" w:rsidP="003A4DC2">
      <w:pPr>
        <w:pStyle w:val="BodyText"/>
      </w:pPr>
      <w:r>
        <w:br w:type="page"/>
      </w:r>
    </w:p>
    <w:p w14:paraId="7E1FEB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Knowledge and Training Requirements</w:t>
      </w:r>
    </w:p>
    <w:p w14:paraId="29A30E85" w14:textId="77777777" w:rsidR="00603C7A" w:rsidRDefault="00603C7A" w:rsidP="00DB4750">
      <w:pPr>
        <w:pStyle w:val="BodyText"/>
      </w:pPr>
    </w:p>
    <w:p w14:paraId="4F224D6A" w14:textId="17EC5CBE" w:rsidR="00B92548" w:rsidRDefault="00B92548" w:rsidP="006E1278">
      <w:pPr>
        <w:pStyle w:val="BodyText"/>
        <w:rPr>
          <w:b/>
        </w:rPr>
      </w:pPr>
      <w:r>
        <w:rPr>
          <w:b/>
        </w:rPr>
        <w:t xml:space="preserve">Applicable Knowledge from </w:t>
      </w:r>
      <w:r w:rsidR="006E1278">
        <w:rPr>
          <w:b/>
        </w:rPr>
        <w:t xml:space="preserve">the Degree </w:t>
      </w:r>
      <w:r>
        <w:rPr>
          <w:b/>
        </w:rPr>
        <w:t>Programme</w:t>
      </w:r>
    </w:p>
    <w:p w14:paraId="1FA18FDC" w14:textId="17786412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1418B8A0" w14:textId="77777777" w:rsidR="00B92548" w:rsidRPr="006E1278" w:rsidRDefault="00B92548" w:rsidP="006E1278">
      <w:pPr>
        <w:pStyle w:val="BodyText"/>
      </w:pPr>
    </w:p>
    <w:sdt>
      <w:sdtPr>
        <w:id w:val="773065924"/>
        <w:placeholder>
          <w:docPart w:val="23649D7E3A8A42889C9EFD04FC11EB82"/>
        </w:placeholder>
        <w15:color w:val="FF0000"/>
        <w:text w:multiLine="1"/>
      </w:sdtPr>
      <w:sdtEndPr/>
      <w:sdtContent>
        <w:p w14:paraId="136F9377" w14:textId="1FE6C3C9" w:rsidR="00B92548" w:rsidRDefault="00DD0630" w:rsidP="0035329D">
          <w:pPr>
            <w:pStyle w:val="BodyText"/>
            <w:jc w:val="left"/>
          </w:pPr>
          <w:r w:rsidRPr="009E6E21">
            <w:t>Foundational knowledge from the Applied Artificial Intelligence programme, including machine learning and neural network fundamentals, Python programming, software engineering practices, and coursework covering cybersecurity, data structures, and system design.</w:t>
          </w:r>
        </w:p>
      </w:sdtContent>
    </w:sdt>
    <w:p w14:paraId="460B5665" w14:textId="77777777" w:rsidR="006E1278" w:rsidRPr="006E1278" w:rsidRDefault="006E1278" w:rsidP="006E1278">
      <w:pPr>
        <w:pStyle w:val="BodyText"/>
      </w:pPr>
    </w:p>
    <w:p w14:paraId="3A78FEB1" w14:textId="77777777" w:rsidR="00B92548" w:rsidRPr="001B1652" w:rsidRDefault="00B92548" w:rsidP="006E1278">
      <w:pPr>
        <w:pStyle w:val="BodyText"/>
        <w:rPr>
          <w:b/>
        </w:rPr>
      </w:pPr>
      <w:r>
        <w:rPr>
          <w:b/>
        </w:rPr>
        <w:t>Additional Knowledge, Skillsets, or Certifications Required</w:t>
      </w:r>
    </w:p>
    <w:p w14:paraId="4ECFAA8F" w14:textId="77777777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0FCF1D1F" w14:textId="77777777" w:rsidR="00B92548" w:rsidRPr="006E1278" w:rsidRDefault="00B92548" w:rsidP="006E1278">
      <w:pPr>
        <w:pStyle w:val="BodyText"/>
      </w:pPr>
    </w:p>
    <w:sdt>
      <w:sdtPr>
        <w:id w:val="274985427"/>
        <w:placeholder>
          <w:docPart w:val="73983D198E8845779A0F0051EC71A704"/>
        </w:placeholder>
        <w15:color w:val="FF0000"/>
        <w:text w:multiLine="1"/>
      </w:sdtPr>
      <w:sdtEndPr/>
      <w:sdtContent>
        <w:p w14:paraId="179CFAB1" w14:textId="5AF8ED87" w:rsidR="00B92548" w:rsidRDefault="0035329D" w:rsidP="0035329D">
          <w:pPr>
            <w:pStyle w:val="BodyText"/>
            <w:jc w:val="left"/>
          </w:pPr>
          <w:r>
            <w:t>Practical knowledge of LLM/GenAI system architecture (prompts, RAG, embeddings, agentic tool-calling), AI-specific security concepts (OWASP GenAI LLM Top 10 2026, MITRE ATLAS), and familiarity with open-source AI red-teaming frameworks (e.g. Garak, PyRIT, Promptfoo, Giskard, Inspect AI).</w:t>
          </w:r>
          <w:r>
            <w:br/>
          </w:r>
          <w:r>
            <w:br/>
            <w:t>No formal certification is a prerequisite, though prior exposure to application security testing would be beneficial.</w:t>
          </w:r>
        </w:p>
      </w:sdtContent>
    </w:sdt>
    <w:p w14:paraId="261C5E3F" w14:textId="77777777" w:rsidR="006E1278" w:rsidRDefault="006E1278" w:rsidP="006E1278">
      <w:pPr>
        <w:pStyle w:val="BodyText"/>
      </w:pPr>
    </w:p>
    <w:p w14:paraId="7C4A1643" w14:textId="77777777" w:rsidR="00B92548" w:rsidRDefault="00B92548" w:rsidP="006E1278">
      <w:pPr>
        <w:pStyle w:val="BodyText"/>
        <w:rPr>
          <w:b/>
        </w:rPr>
      </w:pPr>
      <w:r w:rsidRPr="001B1652">
        <w:rPr>
          <w:b/>
        </w:rPr>
        <w:t>Training</w:t>
      </w:r>
      <w:r>
        <w:rPr>
          <w:b/>
        </w:rPr>
        <w:t xml:space="preserve"> Required and</w:t>
      </w:r>
      <w:r w:rsidRPr="001B1652">
        <w:rPr>
          <w:b/>
        </w:rPr>
        <w:t xml:space="preserve"> Provided</w:t>
      </w:r>
    </w:p>
    <w:p w14:paraId="11A49FF7" w14:textId="42A9B7E2" w:rsidR="00B92548" w:rsidRPr="001732DC" w:rsidRDefault="00B92548" w:rsidP="006E1278">
      <w:pPr>
        <w:pStyle w:val="BodyText"/>
        <w:rPr>
          <w:i/>
          <w:sz w:val="18"/>
        </w:rPr>
      </w:pPr>
      <w:r w:rsidRPr="001732DC">
        <w:rPr>
          <w:i/>
          <w:sz w:val="18"/>
        </w:rPr>
        <w:t>(Please use a separate sheet if necessary)</w:t>
      </w:r>
    </w:p>
    <w:p w14:paraId="73998A9D" w14:textId="77777777" w:rsidR="00B92548" w:rsidRPr="006E1278" w:rsidRDefault="00B92548" w:rsidP="006E1278">
      <w:pPr>
        <w:pStyle w:val="BodyText"/>
      </w:pPr>
    </w:p>
    <w:sdt>
      <w:sdtPr>
        <w:id w:val="-122541047"/>
        <w:placeholder>
          <w:docPart w:val="8988DEC1BA164918A9D7FB582A19A97D"/>
        </w:placeholder>
        <w15:color w:val="FF0000"/>
        <w:text w:multiLine="1"/>
      </w:sdtPr>
      <w:sdtEndPr/>
      <w:sdtContent>
        <w:p w14:paraId="6467989A" w14:textId="55F9A179" w:rsidR="00B92548" w:rsidRDefault="002952FA" w:rsidP="002952FA">
          <w:pPr>
            <w:pStyle w:val="BodyText"/>
            <w:jc w:val="left"/>
          </w:pPr>
          <w:r w:rsidRPr="002952FA">
            <w:t>An initial orientation to the organisation's AI application landscape and internal security testing policies and authorisation procedures will be required.</w:t>
          </w:r>
          <w:r>
            <w:br/>
          </w:r>
          <w:r w:rsidRPr="002952FA">
            <w:t>Any organisation-specific tooling, source-code access, and lab/sandbox environment setup will be provided by the Cyber Architecture &amp; Development (CYAD) division as needed.</w:t>
          </w:r>
        </w:p>
      </w:sdtContent>
    </w:sdt>
    <w:p w14:paraId="1EBEBD5E" w14:textId="717E80BE" w:rsidR="00603C7A" w:rsidRDefault="00603C7A" w:rsidP="003A4DC2">
      <w:pPr>
        <w:pStyle w:val="BodyText"/>
      </w:pPr>
    </w:p>
    <w:p w14:paraId="1D1DE273" w14:textId="77777777" w:rsidR="006E1278" w:rsidRDefault="006E1278" w:rsidP="003A4DC2">
      <w:pPr>
        <w:pStyle w:val="BodyText"/>
      </w:pPr>
    </w:p>
    <w:p w14:paraId="16737A92" w14:textId="77777777" w:rsidR="00603C7A" w:rsidRDefault="00603C7A" w:rsidP="00064120">
      <w:pPr>
        <w:pStyle w:val="BodyText"/>
      </w:pPr>
      <w:r>
        <w:br w:type="page"/>
      </w:r>
    </w:p>
    <w:p w14:paraId="00A184EA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Project Timeline</w:t>
      </w:r>
    </w:p>
    <w:p w14:paraId="5663D6EC" w14:textId="0D66D368" w:rsidR="00B92548" w:rsidRPr="006E1278" w:rsidRDefault="00B92548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(Please use a separate sheet if necessary</w:t>
      </w:r>
      <w:r w:rsidR="006E1278" w:rsidRPr="006E1278">
        <w:rPr>
          <w:i/>
          <w:sz w:val="20"/>
        </w:rPr>
        <w:t>; a Gantt chart may be included as annex</w:t>
      </w:r>
      <w:r w:rsidRPr="006E1278">
        <w:rPr>
          <w:i/>
          <w:sz w:val="20"/>
        </w:rPr>
        <w:t>)</w:t>
      </w:r>
    </w:p>
    <w:p w14:paraId="4F38F69F" w14:textId="77777777" w:rsidR="00B92548" w:rsidRPr="006E1278" w:rsidRDefault="00B92548" w:rsidP="006E1278">
      <w:pPr>
        <w:pStyle w:val="BodyText"/>
      </w:pPr>
    </w:p>
    <w:sdt>
      <w:sdtPr>
        <w:id w:val="697813163"/>
        <w:placeholder>
          <w:docPart w:val="4AA4074BEF4B48FF83EC004EE7479E35"/>
        </w:placeholder>
        <w15:color w:val="FF0000"/>
        <w:text w:multiLine="1"/>
      </w:sdtPr>
      <w:sdtEndPr/>
      <w:sdtContent>
        <w:p w14:paraId="575A1843" w14:textId="0EFF7661" w:rsidR="00B92548" w:rsidRDefault="0078376F" w:rsidP="0078376F">
          <w:pPr>
            <w:pStyle w:val="BodyText"/>
            <w:jc w:val="left"/>
          </w:pPr>
          <w:r>
            <w:t>The project follows an approximately 32-week plan across eight phases:</w:t>
          </w:r>
          <w:r>
            <w:br/>
          </w:r>
          <w:r>
            <w:br/>
            <w:t>Phase 1 (Weeks 1-4): Foundation &amp; Research — AI Security Fundamentals Report; OWASP LLM Top 10 2026 Testing Matrix.</w:t>
          </w:r>
          <w:r>
            <w:br/>
          </w:r>
          <w:r>
            <w:br/>
            <w:t>Phase 2 (Weeks 5-8): Open-Source Tool Evaluation — Tool Comparison Report; Tool Evaluation Report &amp; Demonstration.</w:t>
          </w:r>
          <w:r>
            <w:br/>
          </w:r>
          <w:r>
            <w:br/>
            <w:t>Phase 3 (Weeks 9-10): Tool Architecture Design — System Design Document.</w:t>
          </w:r>
          <w:r>
            <w:br/>
          </w:r>
          <w:r>
            <w:br/>
            <w:t>Phase 4 (Weeks 11-16): Minimum Viable Product — Core Framework v0.1; LLM01 Attack Module; LLM02/LLM08 Modules.</w:t>
          </w:r>
          <w:r>
            <w:br/>
          </w:r>
          <w:r>
            <w:br/>
            <w:t>Phase 5 (Weeks 17-24): Advanced Testing — RAG Security, Output Handling, Agentic Testing, remaining OWASP coverage.</w:t>
          </w:r>
          <w:r>
            <w:br/>
          </w:r>
          <w:r>
            <w:br/>
            <w:t>Phase 6 (Weeks 25-28): Detection, Evidence &amp; Reporting — Finding Validation Engine; Pentest Report Generator.</w:t>
          </w:r>
          <w:r>
            <w:br/>
          </w:r>
          <w:r>
            <w:br/>
            <w:t>Phase 7 (Weeks 29-30): Validation — Benchmark &amp; Accuracy Report.</w:t>
          </w:r>
          <w:r>
            <w:br/>
          </w:r>
          <w:r>
            <w:br/>
            <w:t>Phase 8 (Weeks 31-32): Finalisation — Tool Hardening; Final Presentation &amp; Handover.</w:t>
          </w:r>
        </w:p>
      </w:sdtContent>
    </w:sdt>
    <w:p w14:paraId="4385618B" w14:textId="5374DFE6" w:rsidR="00603C7A" w:rsidRDefault="00603C7A" w:rsidP="006E1278">
      <w:pPr>
        <w:pStyle w:val="BodyText"/>
      </w:pPr>
    </w:p>
    <w:p w14:paraId="45BE4FE6" w14:textId="77777777" w:rsidR="006E1278" w:rsidRPr="006E1278" w:rsidRDefault="006E1278" w:rsidP="006E1278">
      <w:pPr>
        <w:pStyle w:val="BodyText"/>
      </w:pPr>
    </w:p>
    <w:p w14:paraId="6EFBFB38" w14:textId="77777777" w:rsidR="00603C7A" w:rsidRDefault="00603C7A" w:rsidP="00C06599">
      <w:pPr>
        <w:pStyle w:val="BodyText"/>
      </w:pPr>
      <w:r>
        <w:br w:type="page"/>
      </w:r>
    </w:p>
    <w:p w14:paraId="53E183F6" w14:textId="0FBC4712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Supervisor Remarks</w:t>
      </w:r>
    </w:p>
    <w:p w14:paraId="1A1F022E" w14:textId="5C278476" w:rsidR="00B92548" w:rsidRPr="006E1278" w:rsidRDefault="00603C7A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(Additional details relevant to the project</w:t>
      </w:r>
      <w:r w:rsidR="006E1278" w:rsidRPr="006E1278">
        <w:rPr>
          <w:i/>
          <w:sz w:val="20"/>
        </w:rPr>
        <w:t>; p</w:t>
      </w:r>
      <w:r w:rsidR="00B92548" w:rsidRPr="006E1278">
        <w:rPr>
          <w:i/>
          <w:sz w:val="20"/>
        </w:rPr>
        <w:t>lease use a separate sheet if necessary)</w:t>
      </w:r>
    </w:p>
    <w:p w14:paraId="32A35855" w14:textId="11B5BF28" w:rsidR="00B92548" w:rsidRDefault="00B92548" w:rsidP="006E1278">
      <w:pPr>
        <w:pStyle w:val="BodyText"/>
      </w:pPr>
    </w:p>
    <w:p w14:paraId="04730D12" w14:textId="15EF7FDD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Industry Supervisor Rem</w:t>
      </w:r>
      <w:r>
        <w:t>arks</w:t>
      </w:r>
    </w:p>
    <w:p w14:paraId="07D9078F" w14:textId="77777777" w:rsidR="006E1278" w:rsidRPr="006E1278" w:rsidRDefault="006E1278" w:rsidP="006E1278">
      <w:pPr>
        <w:pStyle w:val="BodyText"/>
      </w:pPr>
    </w:p>
    <w:sdt>
      <w:sdtPr>
        <w:id w:val="1415043535"/>
        <w:placeholder>
          <w:docPart w:val="0D18F31A539A474A856827FB60CC7C14"/>
        </w:placeholder>
        <w:showingPlcHdr/>
        <w15:color w:val="FF0000"/>
        <w:text w:multiLine="1"/>
      </w:sdtPr>
      <w:sdtEndPr/>
      <w:sdtContent>
        <w:p w14:paraId="3F808281" w14:textId="77777777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0B9E0C3F" w14:textId="59D3A979" w:rsidR="00603C7A" w:rsidRDefault="00603C7A" w:rsidP="00064120">
      <w:pPr>
        <w:pStyle w:val="BodyText"/>
      </w:pPr>
    </w:p>
    <w:p w14:paraId="4C84CB3E" w14:textId="4FC88199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Academic Supervisor Rem</w:t>
      </w:r>
      <w:r>
        <w:t>arks</w:t>
      </w:r>
    </w:p>
    <w:p w14:paraId="1D75F4F9" w14:textId="77777777" w:rsidR="006E1278" w:rsidRPr="006E1278" w:rsidRDefault="006E1278" w:rsidP="006E1278">
      <w:pPr>
        <w:pStyle w:val="BodyText"/>
      </w:pPr>
    </w:p>
    <w:sdt>
      <w:sdtPr>
        <w:id w:val="-38901724"/>
        <w:placeholder>
          <w:docPart w:val="90CFBAF8F0D141A59631376B85421A08"/>
        </w:placeholder>
        <w:showingPlcHdr/>
        <w15:color w:val="FF0000"/>
        <w:text w:multiLine="1"/>
      </w:sdtPr>
      <w:sdtEndPr/>
      <w:sdtContent>
        <w:p w14:paraId="5143BA11" w14:textId="77777777" w:rsidR="006E1278" w:rsidRDefault="006E127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2E45EE33" w14:textId="77777777" w:rsidR="006E1278" w:rsidRDefault="006E1278" w:rsidP="006E1278">
      <w:pPr>
        <w:pStyle w:val="BodyText"/>
      </w:pPr>
    </w:p>
    <w:p w14:paraId="5191D874" w14:textId="77777777" w:rsidR="006E1278" w:rsidRDefault="006E1278" w:rsidP="00064120">
      <w:pPr>
        <w:pStyle w:val="BodyText"/>
      </w:pPr>
    </w:p>
    <w:p w14:paraId="49487DD1" w14:textId="77777777" w:rsidR="00603C7A" w:rsidRDefault="00603C7A" w:rsidP="00064120">
      <w:pPr>
        <w:pStyle w:val="BodyText"/>
      </w:pPr>
      <w:r>
        <w:br w:type="page"/>
      </w:r>
    </w:p>
    <w:p w14:paraId="752587CF" w14:textId="77777777" w:rsidR="00BC57DD" w:rsidRPr="00BC57DD" w:rsidRDefault="00BC57DD" w:rsidP="00BC57DD">
      <w:pPr>
        <w:pStyle w:val="ListParagraph"/>
        <w:numPr>
          <w:ilvl w:val="0"/>
          <w:numId w:val="34"/>
        </w:numPr>
        <w:rPr>
          <w:rFonts w:ascii="Arial" w:eastAsia="Arial" w:hAnsi="Arial"/>
          <w:b/>
          <w:bCs/>
          <w:sz w:val="26"/>
          <w:szCs w:val="26"/>
        </w:rPr>
      </w:pPr>
      <w:r w:rsidRPr="00BC57DD">
        <w:rPr>
          <w:rFonts w:ascii="Arial" w:eastAsia="Arial" w:hAnsi="Arial"/>
          <w:b/>
          <w:bCs/>
          <w:sz w:val="26"/>
          <w:szCs w:val="26"/>
        </w:rPr>
        <w:lastRenderedPageBreak/>
        <w:t>Declaration of Conformity</w:t>
      </w:r>
    </w:p>
    <w:p w14:paraId="578EEE9C" w14:textId="77777777" w:rsidR="00603C7A" w:rsidRPr="00BC57DD" w:rsidRDefault="00603C7A" w:rsidP="00BC57DD">
      <w:pPr>
        <w:pStyle w:val="BodyText"/>
      </w:pPr>
    </w:p>
    <w:p w14:paraId="2164BE99" w14:textId="29700829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03C7A">
        <w:t>Industry Supervisor</w:t>
      </w:r>
    </w:p>
    <w:p w14:paraId="30F0CAF3" w14:textId="77777777" w:rsidR="00603C7A" w:rsidRDefault="00603C7A" w:rsidP="00C06599">
      <w:pPr>
        <w:pStyle w:val="BodyText"/>
      </w:pPr>
    </w:p>
    <w:p w14:paraId="20A69E2D" w14:textId="5089A009" w:rsidR="00603C7A" w:rsidRDefault="00603C7A" w:rsidP="00C06599">
      <w:pPr>
        <w:pStyle w:val="BodyText"/>
      </w:pPr>
      <w:r>
        <w:t xml:space="preserve">I hereby acknowledge that I </w:t>
      </w:r>
      <w:r w:rsidRPr="000E2382">
        <w:rPr>
          <w:u w:val="single"/>
        </w:rPr>
        <w:t xml:space="preserve">have engaged and discussed with the </w:t>
      </w:r>
      <w:r w:rsidR="006E1278">
        <w:rPr>
          <w:u w:val="single"/>
        </w:rPr>
        <w:t>Candidate</w:t>
      </w:r>
      <w:r>
        <w:t xml:space="preserve"> on the Capstone Project details above, and we </w:t>
      </w:r>
      <w:proofErr w:type="gramStart"/>
      <w:r>
        <w:t>are in agreement</w:t>
      </w:r>
      <w:proofErr w:type="gramEnd"/>
      <w:r>
        <w:t xml:space="preserve"> on the contents provided in the sections above.</w:t>
      </w:r>
    </w:p>
    <w:p w14:paraId="330EEC48" w14:textId="77777777" w:rsidR="00603C7A" w:rsidRDefault="00603C7A" w:rsidP="00C06599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395ED214" w14:textId="77777777" w:rsidTr="00D330B7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E8B4804" w14:textId="30D9EA14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-369766446"/>
                <w:showingPlcHdr/>
                <w15:color w:val="FF0000"/>
                <w:picture/>
              </w:sdtPr>
              <w:sdtEndPr/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2F5D5B6" wp14:editId="352EB6E8">
                      <wp:extent cx="2088000" cy="648000"/>
                      <wp:effectExtent l="0" t="0" r="7620" b="0"/>
                      <wp:docPr id="2" name="Pictur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2056B4B2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2CA9A3B6" w14:textId="77777777" w:rsidTr="00D330B7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05AE12B3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0DCABA6C" w14:textId="4409CB5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Industry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Industry_Supervisor_Name \h </w:instrText>
            </w:r>
            <w:r w:rsidR="000E7886">
              <w:fldChar w:fldCharType="separate"/>
            </w:r>
            <w:sdt>
              <w:sdtPr>
                <w:id w:val="-1464955567"/>
                <w:placeholder>
                  <w:docPart w:val="0E1777C4C78942CAAB731333B5A725F1"/>
                </w:placeholder>
                <w15:color w:val="FF0000"/>
                <w:text/>
              </w:sdtPr>
              <w:sdtEndPr/>
              <w:sdtContent>
                <w:r w:rsidR="00B53143">
                  <w:t>Ian Teo</w:t>
                </w:r>
              </w:sdtContent>
            </w:sdt>
            <w:r w:rsidR="000E7886">
              <w:fldChar w:fldCharType="end"/>
            </w:r>
          </w:p>
          <w:p w14:paraId="355E6786" w14:textId="60609151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 xml:space="preserve">Designation: </w:t>
            </w:r>
            <w:r w:rsidR="000E7886">
              <w:rPr>
                <w:b/>
              </w:rPr>
              <w:fldChar w:fldCharType="begin"/>
            </w:r>
            <w:r w:rsidR="000E7886">
              <w:rPr>
                <w:b/>
              </w:rPr>
              <w:instrText xml:space="preserve"> REF Industry_Supervisor_Designation \h </w:instrText>
            </w:r>
            <w:r w:rsidR="000E7886">
              <w:rPr>
                <w:b/>
              </w:rPr>
            </w:r>
            <w:r w:rsidR="000E7886">
              <w:rPr>
                <w:b/>
              </w:rPr>
              <w:fldChar w:fldCharType="separate"/>
            </w:r>
            <w:sdt>
              <w:sdtPr>
                <w:id w:val="-1766755703"/>
                <w:placeholder>
                  <w:docPart w:val="6C0538DBFFA34C849DBFD2483CB877A6"/>
                </w:placeholder>
                <w15:color w:val="FF0000"/>
                <w:text/>
              </w:sdtPr>
              <w:sdtEndPr/>
              <w:sdtContent>
                <w:r w:rsidR="00B53143">
                  <w:t>Senior Cybersecurity Engineer</w:t>
                </w:r>
              </w:sdtContent>
            </w:sdt>
            <w:r w:rsidR="000E7886">
              <w:rPr>
                <w:b/>
              </w:rPr>
              <w:fldChar w:fldCharType="end"/>
            </w:r>
          </w:p>
          <w:p w14:paraId="01B6528E" w14:textId="60FCCFAC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Department: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Industry_Supervisor_Department_Division \h </w:instrText>
            </w:r>
            <w:r w:rsidR="000E7886">
              <w:fldChar w:fldCharType="separate"/>
            </w:r>
            <w:sdt>
              <w:sdtPr>
                <w:id w:val="-1990401765"/>
                <w:placeholder>
                  <w:docPart w:val="E383213815E84C1888D3EAA4F5EA4D84"/>
                </w:placeholder>
                <w15:color w:val="FF0000"/>
                <w:text/>
              </w:sdtPr>
              <w:sdtEndPr/>
              <w:sdtContent>
                <w:r w:rsidR="00B53143" w:rsidRPr="004B6A8D">
                  <w:t>Cyber Architecture and Development (CYAD) Division</w:t>
                </w:r>
              </w:sdtContent>
            </w:sdt>
            <w:r w:rsidR="000E7886">
              <w:fldChar w:fldCharType="end"/>
            </w:r>
          </w:p>
          <w:p w14:paraId="4A89C104" w14:textId="37F84CC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Industry_Supervisor_Contact_Number \h </w:instrText>
            </w:r>
            <w:r w:rsidR="000E7886">
              <w:fldChar w:fldCharType="separate"/>
            </w:r>
            <w:sdt>
              <w:sdtPr>
                <w:id w:val="1905325147"/>
                <w:placeholder>
                  <w:docPart w:val="CBB48FBE30CC4113B8BA1C94B7B5ACE2"/>
                </w:placeholder>
                <w15:color w:val="FF0000"/>
                <w:text/>
              </w:sdtPr>
              <w:sdtEndPr/>
              <w:sdtContent>
                <w:r w:rsidR="00B53143">
                  <w:t>97437704</w:t>
                </w:r>
              </w:sdtContent>
            </w:sdt>
            <w:r w:rsidR="000E7886">
              <w:fldChar w:fldCharType="end"/>
            </w:r>
          </w:p>
          <w:p w14:paraId="21BE8F79" w14:textId="61BAFB40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Industry_Supervisor_Email_Address \h </w:instrText>
            </w:r>
            <w:r w:rsidR="000E7886">
              <w:fldChar w:fldCharType="separate"/>
            </w:r>
            <w:sdt>
              <w:sdtPr>
                <w:id w:val="-383722078"/>
                <w:placeholder>
                  <w:docPart w:val="D15A15A7E3E74CADA0A81D773F7F2C70"/>
                </w:placeholder>
                <w15:color w:val="FF0000"/>
                <w:text/>
              </w:sdtPr>
              <w:sdtEndPr/>
              <w:sdtContent>
                <w:r w:rsidR="00B53143" w:rsidRPr="00DF15A0">
                  <w:t>Ian_JH_TEO@lta.gov.sg</w:t>
                </w:r>
                <w:r w:rsidR="00C507B9">
                  <w:t xml:space="preserve"> </w:t>
                </w:r>
              </w:sdtContent>
            </w:sdt>
            <w:r w:rsidR="000E7886">
              <w:fldChar w:fldCharType="end"/>
            </w:r>
            <w:r w:rsidR="00C507B9">
              <w:t xml:space="preserve"> </w:t>
            </w:r>
          </w:p>
          <w:p w14:paraId="6B12007D" w14:textId="2692D758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747414225"/>
                <w:placeholder>
                  <w:docPart w:val="267B54B3F76644ADA32C272B9098B35C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02FA50F7" w14:textId="77777777" w:rsidR="00603C7A" w:rsidRPr="00064120" w:rsidRDefault="00603C7A" w:rsidP="00064120">
      <w:pPr>
        <w:pStyle w:val="BodyText"/>
      </w:pPr>
    </w:p>
    <w:p w14:paraId="5800D105" w14:textId="18FABA71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E1278">
        <w:t>Candidate</w:t>
      </w:r>
    </w:p>
    <w:p w14:paraId="325F9CFD" w14:textId="77777777" w:rsidR="00603C7A" w:rsidRDefault="00603C7A" w:rsidP="000E2382">
      <w:pPr>
        <w:pStyle w:val="BodyText"/>
      </w:pPr>
    </w:p>
    <w:p w14:paraId="19165D2B" w14:textId="77777777" w:rsidR="00603C7A" w:rsidRDefault="00603C7A" w:rsidP="000E2382">
      <w:pPr>
        <w:pStyle w:val="BodyText"/>
      </w:pPr>
      <w:r w:rsidRPr="000E2382">
        <w:t xml:space="preserve">I hereby acknowledge that I </w:t>
      </w:r>
      <w:r w:rsidRPr="000E2382">
        <w:rPr>
          <w:u w:val="single"/>
        </w:rPr>
        <w:t>have engaged and discussed with my Industry Supervisor</w:t>
      </w:r>
      <w:r w:rsidRPr="000E2382">
        <w:t xml:space="preserve"> on the C</w:t>
      </w:r>
      <w:r>
        <w:t>apstone Project details above</w:t>
      </w:r>
      <w:r w:rsidRPr="00064120">
        <w:t xml:space="preserve">, and we </w:t>
      </w:r>
      <w:proofErr w:type="gramStart"/>
      <w:r w:rsidRPr="00064120">
        <w:t>are in agreement</w:t>
      </w:r>
      <w:proofErr w:type="gramEnd"/>
      <w:r w:rsidRPr="00064120">
        <w:t xml:space="preserve"> on the contents provided in the sections above.</w:t>
      </w:r>
    </w:p>
    <w:p w14:paraId="0A010A80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0ECB26F1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64FC75BD" w14:textId="7F1752FF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382612700"/>
                <w15:color w:val="FF0000"/>
                <w:picture/>
              </w:sdtPr>
              <w:sdtEndPr/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CD7ED35" wp14:editId="1C9D43B8">
                      <wp:extent cx="2088000" cy="505408"/>
                      <wp:effectExtent l="0" t="0" r="0" b="952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5054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443DB810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132C2711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22A198F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5DDAABE0" w14:textId="4FE6609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Candidate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6320B5">
              <w:fldChar w:fldCharType="begin"/>
            </w:r>
            <w:r w:rsidR="006320B5">
              <w:instrText xml:space="preserve"> REF Candidate_Name \h </w:instrText>
            </w:r>
            <w:r w:rsidR="006320B5">
              <w:fldChar w:fldCharType="separate"/>
            </w:r>
            <w:sdt>
              <w:sdtPr>
                <w:id w:val="-724990899"/>
                <w:placeholder>
                  <w:docPart w:val="5953C8CCA29E454B8B46BDF8E52679BD"/>
                </w:placeholder>
                <w15:color w:val="FF0000"/>
                <w:text/>
              </w:sdtPr>
              <w:sdtEndPr/>
              <w:sdtContent>
                <w:r w:rsidR="00B53143">
                  <w:t>Chua Shan Yang, Daniel</w:t>
                </w:r>
              </w:sdtContent>
            </w:sdt>
            <w:r w:rsidR="006320B5">
              <w:fldChar w:fldCharType="end"/>
            </w:r>
          </w:p>
          <w:p w14:paraId="2900906F" w14:textId="192B43DB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sdt>
              <w:sdtPr>
                <w:id w:val="-1557696194"/>
                <w:placeholder>
                  <w:docPart w:val="E432658C9F31444F93835CA35F6CC45E"/>
                </w:placeholder>
                <w15:color w:val="FF0000"/>
                <w:text/>
              </w:sdtPr>
              <w:sdtEndPr/>
              <w:sdtContent>
                <w:r w:rsidR="00B53143">
                  <w:t>82236728</w:t>
                </w:r>
              </w:sdtContent>
            </w:sdt>
          </w:p>
          <w:p w14:paraId="15B1C6EC" w14:textId="65C5247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sdt>
              <w:sdtPr>
                <w:id w:val="806052062"/>
                <w:placeholder>
                  <w:docPart w:val="D2048ED4E7A64120B5750954FFAC43BB"/>
                </w:placeholder>
                <w15:color w:val="FF0000"/>
              </w:sdtPr>
              <w:sdtEndPr/>
              <w:sdtContent>
                <w:r w:rsidR="00B53143" w:rsidRPr="00C507B9">
                  <w:t>danielchua.sy@gmail.com</w:t>
                </w:r>
                <w:r w:rsidR="00B53143">
                  <w:t xml:space="preserve"> / </w:t>
                </w:r>
                <w:r w:rsidR="00C507B9" w:rsidRPr="00C507B9">
                  <w:rPr>
                    <w:lang w:val="en-US"/>
                  </w:rPr>
                  <w:t>2400855@sit.singaporetech.edu.sg</w:t>
                </w:r>
                <w:r w:rsidR="00C507B9">
                  <w:t xml:space="preserve"> / </w:t>
                </w:r>
              </w:sdtContent>
            </w:sdt>
            <w:r w:rsidR="00C507B9">
              <w:t xml:space="preserve"> </w:t>
            </w:r>
            <w:r w:rsidR="00C507B9" w:rsidRPr="00C507B9">
              <w:t>Daniel_CHUA_from.TP@lta.gov.sg</w:t>
            </w:r>
            <w:r w:rsidR="00C507B9">
              <w:t xml:space="preserve"> </w:t>
            </w:r>
          </w:p>
          <w:p w14:paraId="60BECF86" w14:textId="602901FB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73939231"/>
                <w:placeholder>
                  <w:docPart w:val="1C96EAE31B294EBE838ECD2F1E480B80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1FE3736C" w14:textId="77777777" w:rsidR="00603C7A" w:rsidRPr="00064120" w:rsidRDefault="00603C7A" w:rsidP="00064120">
      <w:pPr>
        <w:pStyle w:val="BodyText"/>
      </w:pPr>
    </w:p>
    <w:p w14:paraId="73CFAB35" w14:textId="77777777" w:rsidR="00603C7A" w:rsidRPr="00064120" w:rsidRDefault="00603C7A" w:rsidP="00064120">
      <w:pPr>
        <w:pStyle w:val="BodyText"/>
      </w:pPr>
      <w:r w:rsidRPr="00064120">
        <w:br w:type="page"/>
      </w:r>
    </w:p>
    <w:p w14:paraId="00E7FA35" w14:textId="74FEFDFA" w:rsidR="00603C7A" w:rsidRDefault="00BC57DD" w:rsidP="00E06E5F">
      <w:pPr>
        <w:pStyle w:val="Heading3"/>
        <w:numPr>
          <w:ilvl w:val="1"/>
          <w:numId w:val="34"/>
        </w:numPr>
      </w:pPr>
      <w:r>
        <w:lastRenderedPageBreak/>
        <w:t xml:space="preserve">Declaration by </w:t>
      </w:r>
      <w:r w:rsidR="00603C7A">
        <w:t>Academic Supervisor</w:t>
      </w:r>
    </w:p>
    <w:p w14:paraId="5E7670BC" w14:textId="77777777" w:rsidR="00603C7A" w:rsidRDefault="00603C7A" w:rsidP="000E2382">
      <w:pPr>
        <w:pStyle w:val="BodyText"/>
      </w:pPr>
    </w:p>
    <w:p w14:paraId="00CFBFF5" w14:textId="7CAEDDAA" w:rsidR="00603C7A" w:rsidRDefault="00603C7A" w:rsidP="000E2382">
      <w:pPr>
        <w:pStyle w:val="BodyText"/>
      </w:pPr>
      <w:r>
        <w:t xml:space="preserve">I hereby acknowledge that I </w:t>
      </w:r>
      <w:r w:rsidRPr="0D27A2FF">
        <w:rPr>
          <w:u w:val="single"/>
        </w:rPr>
        <w:t>have read and understood the Capstone Project details above</w:t>
      </w:r>
      <w:r>
        <w:t xml:space="preserve">.  I believe that the proposed project is appropriate to fulfil the requirements for the </w:t>
      </w:r>
      <w:r w:rsidR="092E4F91" w:rsidRPr="0D27A2FF">
        <w:rPr>
          <w:b/>
          <w:bCs/>
        </w:rPr>
        <w:t>AAI</w:t>
      </w:r>
      <w:r w:rsidRPr="0D27A2FF">
        <w:rPr>
          <w:b/>
          <w:bCs/>
        </w:rPr>
        <w:t>4001 Capstone Project</w:t>
      </w:r>
      <w:r>
        <w:t xml:space="preserve"> module.</w:t>
      </w:r>
    </w:p>
    <w:p w14:paraId="3D03C8E9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58B206D8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53F613F" w14:textId="42296C65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228116534"/>
                <w:showingPlcHdr/>
                <w15:color w:val="FF0000"/>
                <w:picture/>
              </w:sdtPr>
              <w:sdtEndPr/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4A303B3A" wp14:editId="375D066C">
                      <wp:extent cx="2088000" cy="648000"/>
                      <wp:effectExtent l="0" t="0" r="7620" b="0"/>
                      <wp:docPr id="3" name="Pictur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7B828194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5F8251F8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0BD84E1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82B17F3" w14:textId="6053C3CE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Academic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Academic_Supervisor_Name \h </w:instrText>
            </w:r>
            <w:r w:rsidR="00995E20">
              <w:fldChar w:fldCharType="separate"/>
            </w:r>
            <w:sdt>
              <w:sdtPr>
                <w:id w:val="-925104142"/>
                <w:placeholder>
                  <w:docPart w:val="FF38EA1EC4A048CEAF38B477A2E7CA41"/>
                </w:placeholder>
                <w15:color w:val="FF0000"/>
                <w:text/>
              </w:sdtPr>
              <w:sdtContent>
                <w:r w:rsidR="00640917">
                  <w:t>Pulakesh Upadhyaya</w:t>
                </w:r>
              </w:sdtContent>
            </w:sdt>
            <w:r w:rsidR="00995E20">
              <w:fldChar w:fldCharType="end"/>
            </w:r>
          </w:p>
          <w:p w14:paraId="2842ADBB" w14:textId="5BEDEA1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Academic_Supervisor_Contact_Number \h </w:instrText>
            </w:r>
            <w:r w:rsidR="00995E20">
              <w:fldChar w:fldCharType="separate"/>
            </w:r>
            <w:sdt>
              <w:sdtPr>
                <w:id w:val="-1490935775"/>
                <w:placeholder>
                  <w:docPart w:val="CACE86C4FDDA4DC28FCB87D2762E9BE4"/>
                </w:placeholder>
                <w:showingPlcHdr/>
                <w15:color w:val="FF0000"/>
                <w:text/>
              </w:sdtPr>
              <w:sdtEndPr/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contact number</w:t>
                </w:r>
              </w:sdtContent>
            </w:sdt>
            <w:r w:rsidR="00995E20">
              <w:fldChar w:fldCharType="end"/>
            </w:r>
          </w:p>
          <w:p w14:paraId="210F9A81" w14:textId="29AFCE9E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Academic_Supervisor_Email_Address \h </w:instrText>
            </w:r>
            <w:r w:rsidR="00995E20">
              <w:fldChar w:fldCharType="separate"/>
            </w:r>
            <w:sdt>
              <w:sdtPr>
                <w:id w:val="17515216"/>
                <w:placeholder>
                  <w:docPart w:val="65EAF344F3DD4D7D81A728FB6B55A8AF"/>
                </w:placeholder>
                <w15:color w:val="FF0000"/>
                <w:text/>
              </w:sdtPr>
              <w:sdtContent>
                <w:r w:rsidR="00640917" w:rsidRPr="00640917">
                  <w:t>pulakesh.upadhyaya@singaporetech.edu.sg</w:t>
                </w:r>
              </w:sdtContent>
            </w:sdt>
            <w:r w:rsidR="00995E20">
              <w:fldChar w:fldCharType="end"/>
            </w:r>
          </w:p>
          <w:p w14:paraId="18D5DCBF" w14:textId="6EA709D9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027085963"/>
                <w:placeholder>
                  <w:docPart w:val="D39BE6E7511741AABADC1FDBFB96F179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258F74FB" w14:textId="77777777" w:rsidR="00603C7A" w:rsidRDefault="00603C7A" w:rsidP="00A60E08">
      <w:pPr>
        <w:pStyle w:val="BodyText"/>
      </w:pPr>
    </w:p>
    <w:p w14:paraId="0B878B84" w14:textId="77777777" w:rsidR="00603C7A" w:rsidRDefault="00603C7A" w:rsidP="00A60E08">
      <w:pPr>
        <w:pStyle w:val="BodyText"/>
      </w:pPr>
    </w:p>
    <w:p w14:paraId="6A00019F" w14:textId="77777777" w:rsidR="00603C7A" w:rsidRDefault="00603C7A" w:rsidP="00A60E08">
      <w:pPr>
        <w:pStyle w:val="BodyText"/>
        <w:jc w:val="center"/>
        <w:rPr>
          <w:b/>
        </w:rPr>
      </w:pPr>
      <w:r>
        <w:rPr>
          <w:b/>
        </w:rPr>
        <w:t>END OF FORM B</w:t>
      </w:r>
    </w:p>
    <w:sectPr w:rsidR="00603C7A" w:rsidSect="00054A33">
      <w:headerReference w:type="default" r:id="rId10"/>
      <w:footerReference w:type="default" r:id="rId11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D049" w14:textId="77777777" w:rsidR="00AB0597" w:rsidRDefault="00AB0597" w:rsidP="006E7489">
      <w:r>
        <w:separator/>
      </w:r>
    </w:p>
  </w:endnote>
  <w:endnote w:type="continuationSeparator" w:id="0">
    <w:p w14:paraId="36B29F00" w14:textId="77777777" w:rsidR="00AB0597" w:rsidRDefault="00AB0597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2908" w14:textId="344C4DEE" w:rsidR="00B94E13" w:rsidRPr="008F2958" w:rsidRDefault="660D2A7E" w:rsidP="660D2A7E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  <w:tab w:val="right" w:pos="13718"/>
      </w:tabs>
      <w:rPr>
        <w:rFonts w:asciiTheme="majorHAnsi" w:hAnsiTheme="majorHAnsi"/>
      </w:rPr>
    </w:pPr>
    <w:r w:rsidRPr="660D2A7E">
      <w:rPr>
        <w:rFonts w:asciiTheme="majorHAnsi" w:eastAsiaTheme="majorEastAsia" w:hAnsiTheme="majorHAnsi" w:cstheme="majorBidi"/>
        <w:noProof/>
        <w:sz w:val="16"/>
        <w:szCs w:val="16"/>
        <w:lang w:eastAsia="zh-SG"/>
      </w:rPr>
      <w:t>AAI4001 Capstone Project - Form B; R2021-01</w:t>
    </w:r>
    <w:r w:rsidR="00FE6791">
      <w:tab/>
    </w:r>
    <w:r w:rsidR="00FE6791">
      <w:tab/>
    </w:r>
    <w:r w:rsidRPr="660D2A7E">
      <w:rPr>
        <w:rFonts w:asciiTheme="majorHAnsi" w:eastAsiaTheme="majorEastAsia" w:hAnsiTheme="majorHAnsi" w:cstheme="majorBidi"/>
        <w:sz w:val="16"/>
        <w:szCs w:val="16"/>
      </w:rPr>
      <w:t xml:space="preserve">Page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hAnsiTheme="majorHAnsi"/>
        <w:sz w:val="16"/>
        <w:szCs w:val="16"/>
      </w:rPr>
      <w:instrText xml:space="preserve"> PAGE   \* MERGEFORMAT </w:instrText>
    </w:r>
    <w:r w:rsidR="00FE6791" w:rsidRPr="660D2A7E">
      <w:rPr>
        <w:rFonts w:asciiTheme="majorHAnsi" w:hAnsiTheme="majorHAnsi"/>
        <w:sz w:val="16"/>
        <w:szCs w:val="16"/>
      </w:rPr>
      <w:fldChar w:fldCharType="separate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>3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 xml:space="preserve"> of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instrText xml:space="preserve"> SECTIONPAGES  \* Arabic  \* MERGEFORMAT </w:instrTex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separate"/>
    </w:r>
    <w:r w:rsidR="00405B55">
      <w:rPr>
        <w:rFonts w:asciiTheme="majorHAnsi" w:eastAsiaTheme="majorEastAsia" w:hAnsiTheme="majorHAnsi" w:cstheme="majorBidi"/>
        <w:noProof/>
        <w:sz w:val="16"/>
        <w:szCs w:val="16"/>
      </w:rPr>
      <w:t>9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</w:p>
  <w:p w14:paraId="3FB3E1B6" w14:textId="77777777" w:rsidR="00B94E13" w:rsidRPr="003B0317" w:rsidRDefault="00B94E13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F2B55" w14:textId="77777777" w:rsidR="00AB0597" w:rsidRDefault="00AB0597" w:rsidP="006E7489">
      <w:r>
        <w:separator/>
      </w:r>
    </w:p>
  </w:footnote>
  <w:footnote w:type="continuationSeparator" w:id="0">
    <w:p w14:paraId="60FF8A8F" w14:textId="77777777" w:rsidR="00AB0597" w:rsidRDefault="00AB0597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9642" w14:textId="77777777" w:rsidR="00B94E13" w:rsidRDefault="00B94E13" w:rsidP="00FE6791">
    <w:pPr>
      <w:pStyle w:val="Header"/>
      <w:tabs>
        <w:tab w:val="clear" w:pos="9026"/>
        <w:tab w:val="right" w:pos="9027"/>
      </w:tabs>
    </w:pPr>
    <w:r>
      <w:tab/>
    </w:r>
    <w:r>
      <w:tab/>
    </w:r>
    <w:r>
      <w:rPr>
        <w:rFonts w:ascii="Calibri" w:hAnsi="Calibri"/>
        <w:noProof/>
        <w:color w:val="1F497D"/>
        <w:sz w:val="20"/>
        <w:szCs w:val="20"/>
        <w:lang w:eastAsia="en-SG"/>
      </w:rPr>
      <w:drawing>
        <wp:inline distT="0" distB="0" distL="0" distR="0" wp14:anchorId="1D3BDA3D" wp14:editId="1C302104">
          <wp:extent cx="914400" cy="454395"/>
          <wp:effectExtent l="0" t="0" r="0" b="3175"/>
          <wp:docPr id="7" name="Picture 7" descr="cid:image001.jpg@01CD18BD.6152BB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18BD.6152BBF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479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" w15:restartNumberingAfterBreak="0">
    <w:nsid w:val="1156350C"/>
    <w:multiLevelType w:val="hybridMultilevel"/>
    <w:tmpl w:val="B42CA0C0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14D304AF"/>
    <w:multiLevelType w:val="hybridMultilevel"/>
    <w:tmpl w:val="D786E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470"/>
    <w:multiLevelType w:val="hybridMultilevel"/>
    <w:tmpl w:val="BEE29C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F4483"/>
    <w:multiLevelType w:val="hybridMultilevel"/>
    <w:tmpl w:val="1A023C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2AD3"/>
    <w:multiLevelType w:val="hybridMultilevel"/>
    <w:tmpl w:val="357C4F9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23C20FBA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7" w15:restartNumberingAfterBreak="0">
    <w:nsid w:val="2C711AC7"/>
    <w:multiLevelType w:val="hybridMultilevel"/>
    <w:tmpl w:val="FA86957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30501E0B"/>
    <w:multiLevelType w:val="hybridMultilevel"/>
    <w:tmpl w:val="83A2476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39291CB5"/>
    <w:multiLevelType w:val="hybridMultilevel"/>
    <w:tmpl w:val="819CB1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D4FF2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1" w15:restartNumberingAfterBreak="0">
    <w:nsid w:val="3CB53AFA"/>
    <w:multiLevelType w:val="hybridMultilevel"/>
    <w:tmpl w:val="7B2CBB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3E79"/>
    <w:multiLevelType w:val="hybridMultilevel"/>
    <w:tmpl w:val="DBEC69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44B55"/>
    <w:multiLevelType w:val="hybridMultilevel"/>
    <w:tmpl w:val="8D5C71A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45C55717"/>
    <w:multiLevelType w:val="hybridMultilevel"/>
    <w:tmpl w:val="993873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004AE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6" w15:restartNumberingAfterBreak="0">
    <w:nsid w:val="4B746929"/>
    <w:multiLevelType w:val="hybridMultilevel"/>
    <w:tmpl w:val="17545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84E9E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8" w15:restartNumberingAfterBreak="0">
    <w:nsid w:val="4F2E6998"/>
    <w:multiLevelType w:val="hybridMultilevel"/>
    <w:tmpl w:val="4E86F7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C2050"/>
    <w:multiLevelType w:val="hybridMultilevel"/>
    <w:tmpl w:val="B408190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0" w15:restartNumberingAfterBreak="0">
    <w:nsid w:val="5856297E"/>
    <w:multiLevelType w:val="hybridMultilevel"/>
    <w:tmpl w:val="21820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7223A"/>
    <w:multiLevelType w:val="hybridMultilevel"/>
    <w:tmpl w:val="73829B34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5EFA77AF"/>
    <w:multiLevelType w:val="hybridMultilevel"/>
    <w:tmpl w:val="B2C0E4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109BF"/>
    <w:multiLevelType w:val="hybridMultilevel"/>
    <w:tmpl w:val="2C5A048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673C4304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5" w15:restartNumberingAfterBreak="0">
    <w:nsid w:val="6ACD1596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6" w15:restartNumberingAfterBreak="0">
    <w:nsid w:val="6D4E18E9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7" w15:restartNumberingAfterBreak="0">
    <w:nsid w:val="6DC2708F"/>
    <w:multiLevelType w:val="hybridMultilevel"/>
    <w:tmpl w:val="F3E67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20A48"/>
    <w:multiLevelType w:val="hybridMultilevel"/>
    <w:tmpl w:val="1DB4099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0EA0007"/>
    <w:multiLevelType w:val="hybridMultilevel"/>
    <w:tmpl w:val="665EC3D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0" w15:restartNumberingAfterBreak="0">
    <w:nsid w:val="75B742D4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1" w15:restartNumberingAfterBreak="0">
    <w:nsid w:val="78564492"/>
    <w:multiLevelType w:val="hybridMultilevel"/>
    <w:tmpl w:val="AE3EEF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6319F"/>
    <w:multiLevelType w:val="hybridMultilevel"/>
    <w:tmpl w:val="CF02324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7C330D3F"/>
    <w:multiLevelType w:val="hybridMultilevel"/>
    <w:tmpl w:val="CA86128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707416157">
    <w:abstractNumId w:val="24"/>
  </w:num>
  <w:num w:numId="2" w16cid:durableId="1426026415">
    <w:abstractNumId w:val="17"/>
  </w:num>
  <w:num w:numId="3" w16cid:durableId="1726105133">
    <w:abstractNumId w:val="32"/>
  </w:num>
  <w:num w:numId="4" w16cid:durableId="878861071">
    <w:abstractNumId w:val="1"/>
  </w:num>
  <w:num w:numId="5" w16cid:durableId="928585908">
    <w:abstractNumId w:val="16"/>
  </w:num>
  <w:num w:numId="6" w16cid:durableId="663356694">
    <w:abstractNumId w:val="11"/>
  </w:num>
  <w:num w:numId="7" w16cid:durableId="1136293645">
    <w:abstractNumId w:val="9"/>
  </w:num>
  <w:num w:numId="8" w16cid:durableId="1834223557">
    <w:abstractNumId w:val="25"/>
  </w:num>
  <w:num w:numId="9" w16cid:durableId="460197837">
    <w:abstractNumId w:val="30"/>
  </w:num>
  <w:num w:numId="10" w16cid:durableId="1767966421">
    <w:abstractNumId w:val="21"/>
  </w:num>
  <w:num w:numId="11" w16cid:durableId="1414667548">
    <w:abstractNumId w:val="5"/>
  </w:num>
  <w:num w:numId="12" w16cid:durableId="1270312173">
    <w:abstractNumId w:val="7"/>
  </w:num>
  <w:num w:numId="13" w16cid:durableId="386147144">
    <w:abstractNumId w:val="23"/>
  </w:num>
  <w:num w:numId="14" w16cid:durableId="1198540922">
    <w:abstractNumId w:val="29"/>
  </w:num>
  <w:num w:numId="15" w16cid:durableId="2146308594">
    <w:abstractNumId w:val="28"/>
  </w:num>
  <w:num w:numId="16" w16cid:durableId="958993733">
    <w:abstractNumId w:val="8"/>
  </w:num>
  <w:num w:numId="17" w16cid:durableId="193344575">
    <w:abstractNumId w:val="19"/>
  </w:num>
  <w:num w:numId="18" w16cid:durableId="515968762">
    <w:abstractNumId w:val="6"/>
  </w:num>
  <w:num w:numId="19" w16cid:durableId="850876169">
    <w:abstractNumId w:val="33"/>
  </w:num>
  <w:num w:numId="20" w16cid:durableId="1174493544">
    <w:abstractNumId w:val="13"/>
  </w:num>
  <w:num w:numId="21" w16cid:durableId="1308632496">
    <w:abstractNumId w:val="10"/>
  </w:num>
  <w:num w:numId="22" w16cid:durableId="953828239">
    <w:abstractNumId w:val="26"/>
  </w:num>
  <w:num w:numId="23" w16cid:durableId="2008821596">
    <w:abstractNumId w:val="15"/>
  </w:num>
  <w:num w:numId="24" w16cid:durableId="135731291">
    <w:abstractNumId w:val="31"/>
  </w:num>
  <w:num w:numId="25" w16cid:durableId="1962153884">
    <w:abstractNumId w:val="27"/>
  </w:num>
  <w:num w:numId="26" w16cid:durableId="423767873">
    <w:abstractNumId w:val="22"/>
  </w:num>
  <w:num w:numId="27" w16cid:durableId="1814714958">
    <w:abstractNumId w:val="20"/>
  </w:num>
  <w:num w:numId="28" w16cid:durableId="583685734">
    <w:abstractNumId w:val="4"/>
  </w:num>
  <w:num w:numId="29" w16cid:durableId="435953518">
    <w:abstractNumId w:val="3"/>
  </w:num>
  <w:num w:numId="30" w16cid:durableId="1384016139">
    <w:abstractNumId w:val="14"/>
  </w:num>
  <w:num w:numId="31" w16cid:durableId="1039470389">
    <w:abstractNumId w:val="18"/>
  </w:num>
  <w:num w:numId="32" w16cid:durableId="1412654226">
    <w:abstractNumId w:val="2"/>
  </w:num>
  <w:num w:numId="33" w16cid:durableId="47337019">
    <w:abstractNumId w:val="12"/>
  </w:num>
  <w:num w:numId="34" w16cid:durableId="935675198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jc2tLS0NDE0MjVS0lEKTi0uzszPAykwqgUA8YPdtSwAAAA="/>
  </w:docVars>
  <w:rsids>
    <w:rsidRoot w:val="00914BEA"/>
    <w:rsid w:val="00001DA4"/>
    <w:rsid w:val="000020C6"/>
    <w:rsid w:val="0000440F"/>
    <w:rsid w:val="000076AA"/>
    <w:rsid w:val="00010D96"/>
    <w:rsid w:val="00013D30"/>
    <w:rsid w:val="0001442C"/>
    <w:rsid w:val="00021F71"/>
    <w:rsid w:val="000237E7"/>
    <w:rsid w:val="00024699"/>
    <w:rsid w:val="00025CA8"/>
    <w:rsid w:val="000331A6"/>
    <w:rsid w:val="000346A2"/>
    <w:rsid w:val="00034763"/>
    <w:rsid w:val="00040143"/>
    <w:rsid w:val="000540F2"/>
    <w:rsid w:val="00054A33"/>
    <w:rsid w:val="000612E4"/>
    <w:rsid w:val="00064120"/>
    <w:rsid w:val="00071138"/>
    <w:rsid w:val="00071888"/>
    <w:rsid w:val="000739A1"/>
    <w:rsid w:val="00073C5F"/>
    <w:rsid w:val="00077467"/>
    <w:rsid w:val="00087A4F"/>
    <w:rsid w:val="000A0EA5"/>
    <w:rsid w:val="000A1B91"/>
    <w:rsid w:val="000A42DB"/>
    <w:rsid w:val="000A4657"/>
    <w:rsid w:val="000B3873"/>
    <w:rsid w:val="000B5D3E"/>
    <w:rsid w:val="000B60CF"/>
    <w:rsid w:val="000C2BB0"/>
    <w:rsid w:val="000C3461"/>
    <w:rsid w:val="000C3DA8"/>
    <w:rsid w:val="000D3060"/>
    <w:rsid w:val="000D3924"/>
    <w:rsid w:val="000E1CB5"/>
    <w:rsid w:val="000E2382"/>
    <w:rsid w:val="000E3A50"/>
    <w:rsid w:val="000E711D"/>
    <w:rsid w:val="000E7886"/>
    <w:rsid w:val="000F1D7D"/>
    <w:rsid w:val="000F3BAE"/>
    <w:rsid w:val="000F6120"/>
    <w:rsid w:val="00104B9A"/>
    <w:rsid w:val="00107D99"/>
    <w:rsid w:val="00113D7C"/>
    <w:rsid w:val="00116B72"/>
    <w:rsid w:val="00116BB4"/>
    <w:rsid w:val="00117B49"/>
    <w:rsid w:val="00120036"/>
    <w:rsid w:val="00120410"/>
    <w:rsid w:val="001212EE"/>
    <w:rsid w:val="00121CB7"/>
    <w:rsid w:val="00122818"/>
    <w:rsid w:val="00122D14"/>
    <w:rsid w:val="0012321B"/>
    <w:rsid w:val="0012581E"/>
    <w:rsid w:val="00130EEA"/>
    <w:rsid w:val="0013497C"/>
    <w:rsid w:val="00134AD3"/>
    <w:rsid w:val="001366C3"/>
    <w:rsid w:val="0014176F"/>
    <w:rsid w:val="00143259"/>
    <w:rsid w:val="00146259"/>
    <w:rsid w:val="0015160F"/>
    <w:rsid w:val="001541C6"/>
    <w:rsid w:val="001550B2"/>
    <w:rsid w:val="001556D1"/>
    <w:rsid w:val="00156363"/>
    <w:rsid w:val="001565EB"/>
    <w:rsid w:val="00156AC7"/>
    <w:rsid w:val="00161588"/>
    <w:rsid w:val="0016192E"/>
    <w:rsid w:val="00162E01"/>
    <w:rsid w:val="00163429"/>
    <w:rsid w:val="00165643"/>
    <w:rsid w:val="001672A5"/>
    <w:rsid w:val="001732DC"/>
    <w:rsid w:val="001748DE"/>
    <w:rsid w:val="001770A5"/>
    <w:rsid w:val="001772EF"/>
    <w:rsid w:val="00177343"/>
    <w:rsid w:val="001842ED"/>
    <w:rsid w:val="001854CA"/>
    <w:rsid w:val="00186C7C"/>
    <w:rsid w:val="0019222C"/>
    <w:rsid w:val="00193471"/>
    <w:rsid w:val="001953DC"/>
    <w:rsid w:val="00195FB2"/>
    <w:rsid w:val="001968FA"/>
    <w:rsid w:val="001A10E9"/>
    <w:rsid w:val="001A4EA3"/>
    <w:rsid w:val="001B0CA1"/>
    <w:rsid w:val="001B1652"/>
    <w:rsid w:val="001B1F2E"/>
    <w:rsid w:val="001B3EAD"/>
    <w:rsid w:val="001B425E"/>
    <w:rsid w:val="001B531D"/>
    <w:rsid w:val="001C0510"/>
    <w:rsid w:val="001C13FA"/>
    <w:rsid w:val="001D0064"/>
    <w:rsid w:val="001D3D30"/>
    <w:rsid w:val="001D4F16"/>
    <w:rsid w:val="001D5067"/>
    <w:rsid w:val="001E12EA"/>
    <w:rsid w:val="001E2584"/>
    <w:rsid w:val="001E5287"/>
    <w:rsid w:val="001E52F9"/>
    <w:rsid w:val="001E6045"/>
    <w:rsid w:val="001E64BC"/>
    <w:rsid w:val="001F375A"/>
    <w:rsid w:val="001F55D2"/>
    <w:rsid w:val="0020001F"/>
    <w:rsid w:val="00204D9B"/>
    <w:rsid w:val="002053A1"/>
    <w:rsid w:val="0021179F"/>
    <w:rsid w:val="002122DA"/>
    <w:rsid w:val="00213F5C"/>
    <w:rsid w:val="0021707D"/>
    <w:rsid w:val="00217209"/>
    <w:rsid w:val="0022066A"/>
    <w:rsid w:val="00220E2F"/>
    <w:rsid w:val="00220EB7"/>
    <w:rsid w:val="002217E0"/>
    <w:rsid w:val="0022609C"/>
    <w:rsid w:val="002263A8"/>
    <w:rsid w:val="00235B26"/>
    <w:rsid w:val="0023754B"/>
    <w:rsid w:val="00240E1E"/>
    <w:rsid w:val="00240EAC"/>
    <w:rsid w:val="00242F77"/>
    <w:rsid w:val="00243A45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74548"/>
    <w:rsid w:val="002804C8"/>
    <w:rsid w:val="00283436"/>
    <w:rsid w:val="00283BDC"/>
    <w:rsid w:val="002908F4"/>
    <w:rsid w:val="00293CE9"/>
    <w:rsid w:val="00294547"/>
    <w:rsid w:val="002952FA"/>
    <w:rsid w:val="00296AA8"/>
    <w:rsid w:val="002A47DF"/>
    <w:rsid w:val="002A60E1"/>
    <w:rsid w:val="002A63EE"/>
    <w:rsid w:val="002A7C65"/>
    <w:rsid w:val="002B309D"/>
    <w:rsid w:val="002B6BC6"/>
    <w:rsid w:val="002C3ACD"/>
    <w:rsid w:val="002C4FD4"/>
    <w:rsid w:val="002C56F0"/>
    <w:rsid w:val="002D188A"/>
    <w:rsid w:val="002D1A5F"/>
    <w:rsid w:val="002D3664"/>
    <w:rsid w:val="002D4BED"/>
    <w:rsid w:val="002E12BF"/>
    <w:rsid w:val="002E2B77"/>
    <w:rsid w:val="002E677B"/>
    <w:rsid w:val="002F1B69"/>
    <w:rsid w:val="002F1E10"/>
    <w:rsid w:val="002F31B6"/>
    <w:rsid w:val="002F31C1"/>
    <w:rsid w:val="002F4891"/>
    <w:rsid w:val="002F6298"/>
    <w:rsid w:val="002F7A0A"/>
    <w:rsid w:val="0030039E"/>
    <w:rsid w:val="003055DE"/>
    <w:rsid w:val="00305DE0"/>
    <w:rsid w:val="00306822"/>
    <w:rsid w:val="00307785"/>
    <w:rsid w:val="00307C84"/>
    <w:rsid w:val="003166AD"/>
    <w:rsid w:val="003176B1"/>
    <w:rsid w:val="0032320C"/>
    <w:rsid w:val="003235BA"/>
    <w:rsid w:val="00323DFE"/>
    <w:rsid w:val="00324BB7"/>
    <w:rsid w:val="00330FFF"/>
    <w:rsid w:val="00331049"/>
    <w:rsid w:val="00334A57"/>
    <w:rsid w:val="00337E17"/>
    <w:rsid w:val="003471D7"/>
    <w:rsid w:val="00347E2A"/>
    <w:rsid w:val="00350CCF"/>
    <w:rsid w:val="0035329D"/>
    <w:rsid w:val="00355D26"/>
    <w:rsid w:val="00356EFD"/>
    <w:rsid w:val="00356FFE"/>
    <w:rsid w:val="00360132"/>
    <w:rsid w:val="00363061"/>
    <w:rsid w:val="003669C4"/>
    <w:rsid w:val="00366B8E"/>
    <w:rsid w:val="00367E6F"/>
    <w:rsid w:val="00371173"/>
    <w:rsid w:val="0037321A"/>
    <w:rsid w:val="003733EC"/>
    <w:rsid w:val="00382B85"/>
    <w:rsid w:val="00385F86"/>
    <w:rsid w:val="00390017"/>
    <w:rsid w:val="003918BA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317"/>
    <w:rsid w:val="003C09BD"/>
    <w:rsid w:val="003C191F"/>
    <w:rsid w:val="003D40B8"/>
    <w:rsid w:val="003D6711"/>
    <w:rsid w:val="003D7327"/>
    <w:rsid w:val="003E17A0"/>
    <w:rsid w:val="003E1CF3"/>
    <w:rsid w:val="003E4959"/>
    <w:rsid w:val="003E61A9"/>
    <w:rsid w:val="003E6571"/>
    <w:rsid w:val="003F4590"/>
    <w:rsid w:val="003F700E"/>
    <w:rsid w:val="00400876"/>
    <w:rsid w:val="00405B55"/>
    <w:rsid w:val="00411C7C"/>
    <w:rsid w:val="00413780"/>
    <w:rsid w:val="0041453A"/>
    <w:rsid w:val="00416118"/>
    <w:rsid w:val="00416D80"/>
    <w:rsid w:val="0042045A"/>
    <w:rsid w:val="00420860"/>
    <w:rsid w:val="004249E9"/>
    <w:rsid w:val="00424F51"/>
    <w:rsid w:val="00425C40"/>
    <w:rsid w:val="00430E4B"/>
    <w:rsid w:val="004354EF"/>
    <w:rsid w:val="00437DF1"/>
    <w:rsid w:val="00440CAF"/>
    <w:rsid w:val="00446DFC"/>
    <w:rsid w:val="00455427"/>
    <w:rsid w:val="00462737"/>
    <w:rsid w:val="00462DE8"/>
    <w:rsid w:val="00463983"/>
    <w:rsid w:val="00463BC8"/>
    <w:rsid w:val="0046475B"/>
    <w:rsid w:val="004665D3"/>
    <w:rsid w:val="00470588"/>
    <w:rsid w:val="00472E30"/>
    <w:rsid w:val="004731C0"/>
    <w:rsid w:val="0047472B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A11A9"/>
    <w:rsid w:val="004A313F"/>
    <w:rsid w:val="004A61AE"/>
    <w:rsid w:val="004A6FEF"/>
    <w:rsid w:val="004A77B9"/>
    <w:rsid w:val="004B2E74"/>
    <w:rsid w:val="004B3EFA"/>
    <w:rsid w:val="004B70B3"/>
    <w:rsid w:val="004C0D03"/>
    <w:rsid w:val="004C212B"/>
    <w:rsid w:val="004C3793"/>
    <w:rsid w:val="004C3FFC"/>
    <w:rsid w:val="004C72A5"/>
    <w:rsid w:val="004C7C08"/>
    <w:rsid w:val="004D1716"/>
    <w:rsid w:val="004D36A0"/>
    <w:rsid w:val="004D6778"/>
    <w:rsid w:val="004E37D7"/>
    <w:rsid w:val="004E39B6"/>
    <w:rsid w:val="004E5B3D"/>
    <w:rsid w:val="004F015D"/>
    <w:rsid w:val="004F0DF0"/>
    <w:rsid w:val="004F5006"/>
    <w:rsid w:val="004F595E"/>
    <w:rsid w:val="004F6711"/>
    <w:rsid w:val="004F70D9"/>
    <w:rsid w:val="0050406E"/>
    <w:rsid w:val="00507FD0"/>
    <w:rsid w:val="00510E85"/>
    <w:rsid w:val="00514663"/>
    <w:rsid w:val="00522001"/>
    <w:rsid w:val="00523B1B"/>
    <w:rsid w:val="00523D8D"/>
    <w:rsid w:val="00524570"/>
    <w:rsid w:val="00527365"/>
    <w:rsid w:val="005335CB"/>
    <w:rsid w:val="00535F82"/>
    <w:rsid w:val="00541B30"/>
    <w:rsid w:val="0054745E"/>
    <w:rsid w:val="005517E1"/>
    <w:rsid w:val="00552605"/>
    <w:rsid w:val="00552F48"/>
    <w:rsid w:val="0055551C"/>
    <w:rsid w:val="0055594E"/>
    <w:rsid w:val="00556F02"/>
    <w:rsid w:val="00560F46"/>
    <w:rsid w:val="00571AE2"/>
    <w:rsid w:val="0057520B"/>
    <w:rsid w:val="0057575C"/>
    <w:rsid w:val="00577CE2"/>
    <w:rsid w:val="005823AD"/>
    <w:rsid w:val="00585F59"/>
    <w:rsid w:val="00592227"/>
    <w:rsid w:val="00597C0D"/>
    <w:rsid w:val="005A25CB"/>
    <w:rsid w:val="005A37A4"/>
    <w:rsid w:val="005A4E96"/>
    <w:rsid w:val="005A5490"/>
    <w:rsid w:val="005B0C92"/>
    <w:rsid w:val="005B3EF1"/>
    <w:rsid w:val="005B511B"/>
    <w:rsid w:val="005C0834"/>
    <w:rsid w:val="005C1138"/>
    <w:rsid w:val="005C4A57"/>
    <w:rsid w:val="005C6039"/>
    <w:rsid w:val="005C75FB"/>
    <w:rsid w:val="005D1CE2"/>
    <w:rsid w:val="005D1EE7"/>
    <w:rsid w:val="005D3C67"/>
    <w:rsid w:val="005D6449"/>
    <w:rsid w:val="005E0E01"/>
    <w:rsid w:val="005E1E92"/>
    <w:rsid w:val="005E5837"/>
    <w:rsid w:val="005E6118"/>
    <w:rsid w:val="005F4078"/>
    <w:rsid w:val="005F78CC"/>
    <w:rsid w:val="006020DC"/>
    <w:rsid w:val="0060223F"/>
    <w:rsid w:val="00603C7A"/>
    <w:rsid w:val="00606CD2"/>
    <w:rsid w:val="006107C9"/>
    <w:rsid w:val="00612F86"/>
    <w:rsid w:val="0061306A"/>
    <w:rsid w:val="00615E75"/>
    <w:rsid w:val="00621725"/>
    <w:rsid w:val="00622964"/>
    <w:rsid w:val="0062348F"/>
    <w:rsid w:val="006320B5"/>
    <w:rsid w:val="0063282C"/>
    <w:rsid w:val="00632AD7"/>
    <w:rsid w:val="00633051"/>
    <w:rsid w:val="00640917"/>
    <w:rsid w:val="00642EA7"/>
    <w:rsid w:val="00643547"/>
    <w:rsid w:val="00643D73"/>
    <w:rsid w:val="00644BC7"/>
    <w:rsid w:val="00646F26"/>
    <w:rsid w:val="0065006B"/>
    <w:rsid w:val="00650AC0"/>
    <w:rsid w:val="0065558C"/>
    <w:rsid w:val="006642A1"/>
    <w:rsid w:val="00666025"/>
    <w:rsid w:val="00666D4C"/>
    <w:rsid w:val="00674D4A"/>
    <w:rsid w:val="0067591E"/>
    <w:rsid w:val="00681B53"/>
    <w:rsid w:val="00682117"/>
    <w:rsid w:val="00683244"/>
    <w:rsid w:val="006835E5"/>
    <w:rsid w:val="00683A9F"/>
    <w:rsid w:val="00683D96"/>
    <w:rsid w:val="00686575"/>
    <w:rsid w:val="006954F3"/>
    <w:rsid w:val="00696E7D"/>
    <w:rsid w:val="006A0DBC"/>
    <w:rsid w:val="006A30D4"/>
    <w:rsid w:val="006A4F7F"/>
    <w:rsid w:val="006A56E5"/>
    <w:rsid w:val="006A5D04"/>
    <w:rsid w:val="006A600C"/>
    <w:rsid w:val="006B50FF"/>
    <w:rsid w:val="006C0DA7"/>
    <w:rsid w:val="006C59AC"/>
    <w:rsid w:val="006C6C9A"/>
    <w:rsid w:val="006D47F7"/>
    <w:rsid w:val="006D5016"/>
    <w:rsid w:val="006D6ABE"/>
    <w:rsid w:val="006E1278"/>
    <w:rsid w:val="006E1786"/>
    <w:rsid w:val="006E1F19"/>
    <w:rsid w:val="006E69E1"/>
    <w:rsid w:val="006E7489"/>
    <w:rsid w:val="006F112C"/>
    <w:rsid w:val="006F1F1E"/>
    <w:rsid w:val="006F3CC9"/>
    <w:rsid w:val="006F5A40"/>
    <w:rsid w:val="006F5BA5"/>
    <w:rsid w:val="006F658D"/>
    <w:rsid w:val="00701BB5"/>
    <w:rsid w:val="007040E7"/>
    <w:rsid w:val="00705CF9"/>
    <w:rsid w:val="00707371"/>
    <w:rsid w:val="00711A1D"/>
    <w:rsid w:val="0071315F"/>
    <w:rsid w:val="00714A21"/>
    <w:rsid w:val="00720077"/>
    <w:rsid w:val="00721753"/>
    <w:rsid w:val="00723173"/>
    <w:rsid w:val="00727747"/>
    <w:rsid w:val="00736113"/>
    <w:rsid w:val="0074261B"/>
    <w:rsid w:val="0074421E"/>
    <w:rsid w:val="00744FD0"/>
    <w:rsid w:val="00745D0D"/>
    <w:rsid w:val="00746B2B"/>
    <w:rsid w:val="00747362"/>
    <w:rsid w:val="0075181B"/>
    <w:rsid w:val="007576B2"/>
    <w:rsid w:val="007700D2"/>
    <w:rsid w:val="00771478"/>
    <w:rsid w:val="0077473E"/>
    <w:rsid w:val="00777A5A"/>
    <w:rsid w:val="0078152E"/>
    <w:rsid w:val="007818D3"/>
    <w:rsid w:val="00782861"/>
    <w:rsid w:val="0078376F"/>
    <w:rsid w:val="00793278"/>
    <w:rsid w:val="007973DA"/>
    <w:rsid w:val="00797F02"/>
    <w:rsid w:val="007A11D9"/>
    <w:rsid w:val="007A4AEA"/>
    <w:rsid w:val="007A68BF"/>
    <w:rsid w:val="007A6974"/>
    <w:rsid w:val="007B0B81"/>
    <w:rsid w:val="007B1087"/>
    <w:rsid w:val="007B6C6D"/>
    <w:rsid w:val="007B6D74"/>
    <w:rsid w:val="007B7BB0"/>
    <w:rsid w:val="007B7BEA"/>
    <w:rsid w:val="007C36EB"/>
    <w:rsid w:val="007C4CA3"/>
    <w:rsid w:val="007C542C"/>
    <w:rsid w:val="007C54E1"/>
    <w:rsid w:val="007C6CB6"/>
    <w:rsid w:val="007D0C37"/>
    <w:rsid w:val="007D11F8"/>
    <w:rsid w:val="007D4CE5"/>
    <w:rsid w:val="007D50DD"/>
    <w:rsid w:val="007E1DD6"/>
    <w:rsid w:val="007E3FC4"/>
    <w:rsid w:val="007E5C98"/>
    <w:rsid w:val="007F140B"/>
    <w:rsid w:val="007F647E"/>
    <w:rsid w:val="008026DD"/>
    <w:rsid w:val="00810732"/>
    <w:rsid w:val="00810F07"/>
    <w:rsid w:val="0081334C"/>
    <w:rsid w:val="0081791F"/>
    <w:rsid w:val="00817A30"/>
    <w:rsid w:val="00822D06"/>
    <w:rsid w:val="00825F6D"/>
    <w:rsid w:val="00827059"/>
    <w:rsid w:val="008304B1"/>
    <w:rsid w:val="00830655"/>
    <w:rsid w:val="008307C3"/>
    <w:rsid w:val="00832C9A"/>
    <w:rsid w:val="008361C2"/>
    <w:rsid w:val="00836CAF"/>
    <w:rsid w:val="00837B47"/>
    <w:rsid w:val="00840E49"/>
    <w:rsid w:val="008453A3"/>
    <w:rsid w:val="008506BE"/>
    <w:rsid w:val="0085186A"/>
    <w:rsid w:val="008556B2"/>
    <w:rsid w:val="00856CB0"/>
    <w:rsid w:val="00856CEC"/>
    <w:rsid w:val="00856F44"/>
    <w:rsid w:val="00865C4B"/>
    <w:rsid w:val="00866D62"/>
    <w:rsid w:val="00871924"/>
    <w:rsid w:val="0087400B"/>
    <w:rsid w:val="00874D62"/>
    <w:rsid w:val="00880A55"/>
    <w:rsid w:val="0088673A"/>
    <w:rsid w:val="008931BA"/>
    <w:rsid w:val="00894441"/>
    <w:rsid w:val="00895A35"/>
    <w:rsid w:val="008A2760"/>
    <w:rsid w:val="008A2998"/>
    <w:rsid w:val="008A56BC"/>
    <w:rsid w:val="008A73AD"/>
    <w:rsid w:val="008C1486"/>
    <w:rsid w:val="008C3DC3"/>
    <w:rsid w:val="008C5F6F"/>
    <w:rsid w:val="008C70EE"/>
    <w:rsid w:val="008D00E6"/>
    <w:rsid w:val="008D0214"/>
    <w:rsid w:val="008D02BB"/>
    <w:rsid w:val="008D1C02"/>
    <w:rsid w:val="008D56E1"/>
    <w:rsid w:val="008D772B"/>
    <w:rsid w:val="008E22A9"/>
    <w:rsid w:val="008E31A5"/>
    <w:rsid w:val="008E726F"/>
    <w:rsid w:val="008F1E12"/>
    <w:rsid w:val="008F217B"/>
    <w:rsid w:val="008F2958"/>
    <w:rsid w:val="00912452"/>
    <w:rsid w:val="00912875"/>
    <w:rsid w:val="00914BEA"/>
    <w:rsid w:val="00916911"/>
    <w:rsid w:val="00917469"/>
    <w:rsid w:val="009209C3"/>
    <w:rsid w:val="0092307A"/>
    <w:rsid w:val="00923182"/>
    <w:rsid w:val="00923FD7"/>
    <w:rsid w:val="009311C8"/>
    <w:rsid w:val="00942246"/>
    <w:rsid w:val="009435A8"/>
    <w:rsid w:val="009469AB"/>
    <w:rsid w:val="00950053"/>
    <w:rsid w:val="0095107D"/>
    <w:rsid w:val="00961453"/>
    <w:rsid w:val="00962545"/>
    <w:rsid w:val="009634C9"/>
    <w:rsid w:val="009635D3"/>
    <w:rsid w:val="00965533"/>
    <w:rsid w:val="00966E50"/>
    <w:rsid w:val="00967980"/>
    <w:rsid w:val="009719C3"/>
    <w:rsid w:val="009732FD"/>
    <w:rsid w:val="00981C09"/>
    <w:rsid w:val="00983EBC"/>
    <w:rsid w:val="00985BEB"/>
    <w:rsid w:val="009878DE"/>
    <w:rsid w:val="00987FE9"/>
    <w:rsid w:val="00990DF8"/>
    <w:rsid w:val="009917CA"/>
    <w:rsid w:val="00995E20"/>
    <w:rsid w:val="009A0DEF"/>
    <w:rsid w:val="009A1E94"/>
    <w:rsid w:val="009A52D9"/>
    <w:rsid w:val="009B0228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5761"/>
    <w:rsid w:val="009D5A76"/>
    <w:rsid w:val="009D7D33"/>
    <w:rsid w:val="009E0A42"/>
    <w:rsid w:val="009E22B3"/>
    <w:rsid w:val="009E32C9"/>
    <w:rsid w:val="009E7BBA"/>
    <w:rsid w:val="009F4247"/>
    <w:rsid w:val="009F55C1"/>
    <w:rsid w:val="009F6413"/>
    <w:rsid w:val="009F7F0A"/>
    <w:rsid w:val="00A01F4E"/>
    <w:rsid w:val="00A058F6"/>
    <w:rsid w:val="00A05963"/>
    <w:rsid w:val="00A059B2"/>
    <w:rsid w:val="00A122F1"/>
    <w:rsid w:val="00A1339E"/>
    <w:rsid w:val="00A145CB"/>
    <w:rsid w:val="00A16542"/>
    <w:rsid w:val="00A17FF7"/>
    <w:rsid w:val="00A249EC"/>
    <w:rsid w:val="00A26897"/>
    <w:rsid w:val="00A278EE"/>
    <w:rsid w:val="00A30AB2"/>
    <w:rsid w:val="00A327B1"/>
    <w:rsid w:val="00A35503"/>
    <w:rsid w:val="00A36CCB"/>
    <w:rsid w:val="00A36E67"/>
    <w:rsid w:val="00A414CE"/>
    <w:rsid w:val="00A43E67"/>
    <w:rsid w:val="00A44668"/>
    <w:rsid w:val="00A44944"/>
    <w:rsid w:val="00A45039"/>
    <w:rsid w:val="00A47D14"/>
    <w:rsid w:val="00A54EEC"/>
    <w:rsid w:val="00A572CC"/>
    <w:rsid w:val="00A5772C"/>
    <w:rsid w:val="00A60E08"/>
    <w:rsid w:val="00A6426E"/>
    <w:rsid w:val="00A65BBE"/>
    <w:rsid w:val="00A66EF9"/>
    <w:rsid w:val="00A67924"/>
    <w:rsid w:val="00A715EA"/>
    <w:rsid w:val="00A74247"/>
    <w:rsid w:val="00A823D8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0597"/>
    <w:rsid w:val="00AB2640"/>
    <w:rsid w:val="00AB5423"/>
    <w:rsid w:val="00AC4B0C"/>
    <w:rsid w:val="00AC607C"/>
    <w:rsid w:val="00AD0474"/>
    <w:rsid w:val="00AD1D12"/>
    <w:rsid w:val="00AD2C9E"/>
    <w:rsid w:val="00AE099B"/>
    <w:rsid w:val="00AE1180"/>
    <w:rsid w:val="00AE24A4"/>
    <w:rsid w:val="00AE42D4"/>
    <w:rsid w:val="00AE5BCD"/>
    <w:rsid w:val="00AF0C35"/>
    <w:rsid w:val="00AF3BBC"/>
    <w:rsid w:val="00AF4558"/>
    <w:rsid w:val="00AF5D91"/>
    <w:rsid w:val="00AF7DB8"/>
    <w:rsid w:val="00B02C74"/>
    <w:rsid w:val="00B04033"/>
    <w:rsid w:val="00B04367"/>
    <w:rsid w:val="00B04B1E"/>
    <w:rsid w:val="00B04FCE"/>
    <w:rsid w:val="00B074E5"/>
    <w:rsid w:val="00B118F5"/>
    <w:rsid w:val="00B11F2E"/>
    <w:rsid w:val="00B1236D"/>
    <w:rsid w:val="00B159A1"/>
    <w:rsid w:val="00B15D38"/>
    <w:rsid w:val="00B22E62"/>
    <w:rsid w:val="00B247C9"/>
    <w:rsid w:val="00B26057"/>
    <w:rsid w:val="00B3667A"/>
    <w:rsid w:val="00B40610"/>
    <w:rsid w:val="00B440DD"/>
    <w:rsid w:val="00B53143"/>
    <w:rsid w:val="00B55920"/>
    <w:rsid w:val="00B57551"/>
    <w:rsid w:val="00B57640"/>
    <w:rsid w:val="00B61415"/>
    <w:rsid w:val="00B63C4E"/>
    <w:rsid w:val="00B71519"/>
    <w:rsid w:val="00B77E87"/>
    <w:rsid w:val="00B82F2E"/>
    <w:rsid w:val="00B92548"/>
    <w:rsid w:val="00B94E13"/>
    <w:rsid w:val="00B96B7D"/>
    <w:rsid w:val="00BA2937"/>
    <w:rsid w:val="00BA41EA"/>
    <w:rsid w:val="00BA7852"/>
    <w:rsid w:val="00BB02EA"/>
    <w:rsid w:val="00BB2279"/>
    <w:rsid w:val="00BB73D7"/>
    <w:rsid w:val="00BC1A92"/>
    <w:rsid w:val="00BC2177"/>
    <w:rsid w:val="00BC57DD"/>
    <w:rsid w:val="00BC7B15"/>
    <w:rsid w:val="00BC7BAA"/>
    <w:rsid w:val="00BD110C"/>
    <w:rsid w:val="00BD35C1"/>
    <w:rsid w:val="00BD4E39"/>
    <w:rsid w:val="00BE0D7E"/>
    <w:rsid w:val="00BE3363"/>
    <w:rsid w:val="00BE7446"/>
    <w:rsid w:val="00BF153C"/>
    <w:rsid w:val="00BF20F3"/>
    <w:rsid w:val="00BF29A8"/>
    <w:rsid w:val="00BF37AA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3B55"/>
    <w:rsid w:val="00C145A7"/>
    <w:rsid w:val="00C20F65"/>
    <w:rsid w:val="00C233B1"/>
    <w:rsid w:val="00C24FA6"/>
    <w:rsid w:val="00C259FD"/>
    <w:rsid w:val="00C27D3F"/>
    <w:rsid w:val="00C4053B"/>
    <w:rsid w:val="00C43E5D"/>
    <w:rsid w:val="00C47845"/>
    <w:rsid w:val="00C507B9"/>
    <w:rsid w:val="00C52455"/>
    <w:rsid w:val="00C52B62"/>
    <w:rsid w:val="00C54288"/>
    <w:rsid w:val="00C5681F"/>
    <w:rsid w:val="00C5682D"/>
    <w:rsid w:val="00C71BEF"/>
    <w:rsid w:val="00C72ABE"/>
    <w:rsid w:val="00C81993"/>
    <w:rsid w:val="00C82DF6"/>
    <w:rsid w:val="00C83722"/>
    <w:rsid w:val="00C90795"/>
    <w:rsid w:val="00C914FE"/>
    <w:rsid w:val="00C92BB3"/>
    <w:rsid w:val="00C94C4E"/>
    <w:rsid w:val="00C9528D"/>
    <w:rsid w:val="00C95BF8"/>
    <w:rsid w:val="00C97E61"/>
    <w:rsid w:val="00CA2DD3"/>
    <w:rsid w:val="00CB0B94"/>
    <w:rsid w:val="00CB2AB0"/>
    <w:rsid w:val="00CB4794"/>
    <w:rsid w:val="00CB7F78"/>
    <w:rsid w:val="00CC0539"/>
    <w:rsid w:val="00CD0511"/>
    <w:rsid w:val="00CD1873"/>
    <w:rsid w:val="00CD1C37"/>
    <w:rsid w:val="00CD2574"/>
    <w:rsid w:val="00CD4C35"/>
    <w:rsid w:val="00CD7849"/>
    <w:rsid w:val="00CE2DFB"/>
    <w:rsid w:val="00CE4E86"/>
    <w:rsid w:val="00CF037F"/>
    <w:rsid w:val="00CF0AB2"/>
    <w:rsid w:val="00CF1FDC"/>
    <w:rsid w:val="00CF2576"/>
    <w:rsid w:val="00CF2784"/>
    <w:rsid w:val="00CF325E"/>
    <w:rsid w:val="00CF33C5"/>
    <w:rsid w:val="00CF37BF"/>
    <w:rsid w:val="00CF7338"/>
    <w:rsid w:val="00CF7E2B"/>
    <w:rsid w:val="00D0057C"/>
    <w:rsid w:val="00D06E90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7DB2"/>
    <w:rsid w:val="00D330B7"/>
    <w:rsid w:val="00D36DCF"/>
    <w:rsid w:val="00D400C7"/>
    <w:rsid w:val="00D430C6"/>
    <w:rsid w:val="00D43383"/>
    <w:rsid w:val="00D442BE"/>
    <w:rsid w:val="00D47E93"/>
    <w:rsid w:val="00D510E5"/>
    <w:rsid w:val="00D533E0"/>
    <w:rsid w:val="00D5381C"/>
    <w:rsid w:val="00D54B57"/>
    <w:rsid w:val="00D55CDD"/>
    <w:rsid w:val="00D56C0C"/>
    <w:rsid w:val="00D6476C"/>
    <w:rsid w:val="00D67641"/>
    <w:rsid w:val="00D67E4E"/>
    <w:rsid w:val="00D70A6C"/>
    <w:rsid w:val="00D72925"/>
    <w:rsid w:val="00D72A3E"/>
    <w:rsid w:val="00D76C4F"/>
    <w:rsid w:val="00D8307C"/>
    <w:rsid w:val="00D8464D"/>
    <w:rsid w:val="00D950EE"/>
    <w:rsid w:val="00D9663D"/>
    <w:rsid w:val="00D96AC2"/>
    <w:rsid w:val="00DA1B52"/>
    <w:rsid w:val="00DA5E6A"/>
    <w:rsid w:val="00DA7B04"/>
    <w:rsid w:val="00DB258D"/>
    <w:rsid w:val="00DB313C"/>
    <w:rsid w:val="00DB386A"/>
    <w:rsid w:val="00DB4750"/>
    <w:rsid w:val="00DB5042"/>
    <w:rsid w:val="00DB6E0A"/>
    <w:rsid w:val="00DB7A53"/>
    <w:rsid w:val="00DC020F"/>
    <w:rsid w:val="00DC4A80"/>
    <w:rsid w:val="00DC521C"/>
    <w:rsid w:val="00DC5DAF"/>
    <w:rsid w:val="00DD0630"/>
    <w:rsid w:val="00DD0F90"/>
    <w:rsid w:val="00DD3221"/>
    <w:rsid w:val="00DD3E58"/>
    <w:rsid w:val="00DD7C76"/>
    <w:rsid w:val="00DE0BCC"/>
    <w:rsid w:val="00DE695F"/>
    <w:rsid w:val="00DF5705"/>
    <w:rsid w:val="00E0246A"/>
    <w:rsid w:val="00E04D9B"/>
    <w:rsid w:val="00E05F88"/>
    <w:rsid w:val="00E064E5"/>
    <w:rsid w:val="00E06E5F"/>
    <w:rsid w:val="00E0736A"/>
    <w:rsid w:val="00E076AB"/>
    <w:rsid w:val="00E1129F"/>
    <w:rsid w:val="00E11BFE"/>
    <w:rsid w:val="00E1371B"/>
    <w:rsid w:val="00E14E22"/>
    <w:rsid w:val="00E1639E"/>
    <w:rsid w:val="00E23F9B"/>
    <w:rsid w:val="00E27419"/>
    <w:rsid w:val="00E30F66"/>
    <w:rsid w:val="00E31062"/>
    <w:rsid w:val="00E3132B"/>
    <w:rsid w:val="00E320E4"/>
    <w:rsid w:val="00E43A0F"/>
    <w:rsid w:val="00E44EBC"/>
    <w:rsid w:val="00E463D1"/>
    <w:rsid w:val="00E4650B"/>
    <w:rsid w:val="00E513EC"/>
    <w:rsid w:val="00E516DA"/>
    <w:rsid w:val="00E54338"/>
    <w:rsid w:val="00E61CD6"/>
    <w:rsid w:val="00E62D23"/>
    <w:rsid w:val="00E66D13"/>
    <w:rsid w:val="00E67D77"/>
    <w:rsid w:val="00E702F9"/>
    <w:rsid w:val="00E7555F"/>
    <w:rsid w:val="00E803C0"/>
    <w:rsid w:val="00E82D99"/>
    <w:rsid w:val="00E90873"/>
    <w:rsid w:val="00E92993"/>
    <w:rsid w:val="00E933A7"/>
    <w:rsid w:val="00E967FB"/>
    <w:rsid w:val="00EA0EE7"/>
    <w:rsid w:val="00EB481D"/>
    <w:rsid w:val="00EB5383"/>
    <w:rsid w:val="00EB5582"/>
    <w:rsid w:val="00EB6388"/>
    <w:rsid w:val="00EC3DBC"/>
    <w:rsid w:val="00ED2CF0"/>
    <w:rsid w:val="00ED53D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E66D6"/>
    <w:rsid w:val="00EF0DA8"/>
    <w:rsid w:val="00EF1176"/>
    <w:rsid w:val="00EF44E0"/>
    <w:rsid w:val="00F00F84"/>
    <w:rsid w:val="00F02AAD"/>
    <w:rsid w:val="00F03ECD"/>
    <w:rsid w:val="00F04576"/>
    <w:rsid w:val="00F0713E"/>
    <w:rsid w:val="00F0730C"/>
    <w:rsid w:val="00F07F0A"/>
    <w:rsid w:val="00F10CBF"/>
    <w:rsid w:val="00F13683"/>
    <w:rsid w:val="00F13E2C"/>
    <w:rsid w:val="00F15F2E"/>
    <w:rsid w:val="00F16937"/>
    <w:rsid w:val="00F26DB9"/>
    <w:rsid w:val="00F32291"/>
    <w:rsid w:val="00F36BA9"/>
    <w:rsid w:val="00F43247"/>
    <w:rsid w:val="00F51237"/>
    <w:rsid w:val="00F54F09"/>
    <w:rsid w:val="00F55534"/>
    <w:rsid w:val="00F559B1"/>
    <w:rsid w:val="00F6049A"/>
    <w:rsid w:val="00F61DF2"/>
    <w:rsid w:val="00F62466"/>
    <w:rsid w:val="00F63055"/>
    <w:rsid w:val="00F63AAA"/>
    <w:rsid w:val="00F6797D"/>
    <w:rsid w:val="00F71102"/>
    <w:rsid w:val="00F735E5"/>
    <w:rsid w:val="00F801CB"/>
    <w:rsid w:val="00F80291"/>
    <w:rsid w:val="00F8124F"/>
    <w:rsid w:val="00F833C8"/>
    <w:rsid w:val="00F93F71"/>
    <w:rsid w:val="00FA7E44"/>
    <w:rsid w:val="00FB31A2"/>
    <w:rsid w:val="00FB728B"/>
    <w:rsid w:val="00FC4C35"/>
    <w:rsid w:val="00FC716B"/>
    <w:rsid w:val="00FD0B63"/>
    <w:rsid w:val="00FD2AAF"/>
    <w:rsid w:val="00FD3348"/>
    <w:rsid w:val="00FD3A93"/>
    <w:rsid w:val="00FD451E"/>
    <w:rsid w:val="00FE07AF"/>
    <w:rsid w:val="00FE6791"/>
    <w:rsid w:val="00FF1079"/>
    <w:rsid w:val="00FF26BD"/>
    <w:rsid w:val="00FF2C52"/>
    <w:rsid w:val="00FF369C"/>
    <w:rsid w:val="00FF3755"/>
    <w:rsid w:val="00FF40D3"/>
    <w:rsid w:val="092E4F91"/>
    <w:rsid w:val="0D27A2FF"/>
    <w:rsid w:val="1B2AFCE0"/>
    <w:rsid w:val="3BB249C0"/>
    <w:rsid w:val="55E912A2"/>
    <w:rsid w:val="59FFB869"/>
    <w:rsid w:val="660D2A7E"/>
    <w:rsid w:val="6B0F9FD0"/>
    <w:rsid w:val="6ECB9605"/>
    <w:rsid w:val="7A85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9C82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2958"/>
    <w:pPr>
      <w:spacing w:before="70"/>
      <w:ind w:left="408" w:hanging="408"/>
      <w:outlineLvl w:val="0"/>
    </w:pPr>
    <w:rPr>
      <w:rFonts w:ascii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F2958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D533E0"/>
    <w:pPr>
      <w:ind w:right="406"/>
    </w:pPr>
    <w:rPr>
      <w:rFonts w:eastAsiaTheme="minorEastAsia"/>
      <w:color w:val="0070C0"/>
    </w:rPr>
  </w:style>
  <w:style w:type="character" w:customStyle="1" w:styleId="SubtitleChar">
    <w:name w:val="Subtitle Char"/>
    <w:basedOn w:val="DefaultParagraphFont"/>
    <w:link w:val="Subtitle"/>
    <w:uiPriority w:val="11"/>
    <w:rsid w:val="00D533E0"/>
    <w:rPr>
      <w:rFonts w:ascii="Arial" w:hAnsi="Arial" w:cs="Arial"/>
      <w:color w:val="0070C0"/>
      <w:spacing w:val="-1"/>
      <w:lang w:val="en-US" w:eastAsia="zh-SG"/>
    </w:rPr>
  </w:style>
  <w:style w:type="paragraph" w:styleId="NoSpacing">
    <w:name w:val="No Spacing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D6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jpg@01CDF8BB.B2E02820" TargetMode="External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E9C12B8B4CA7B8C5DB03DFABD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B86E-4C99-4CED-BBD3-7A6FCA0E2302}"/>
      </w:docPartPr>
      <w:docPartBody>
        <w:p w:rsidR="002753D4" w:rsidRDefault="00FD3348" w:rsidP="00FD3348">
          <w:pPr>
            <w:pStyle w:val="458AE9C12B8B4CA7B8C5DB03DFABD45F9"/>
          </w:pPr>
          <w:r w:rsidRPr="009435A8">
            <w:rPr>
              <w:rStyle w:val="PlaceholderText"/>
              <w:i/>
              <w:color w:val="FF0000"/>
            </w:rPr>
            <w:t>Please provide a description of the candidate’s capstone project, including its purpose, etc.</w:t>
          </w:r>
        </w:p>
      </w:docPartBody>
    </w:docPart>
    <w:docPart>
      <w:docPartPr>
        <w:name w:val="09558545275A4B4CA3DE061D794AE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29E8-979F-4A88-BD48-9596A6B96CB7}"/>
      </w:docPartPr>
      <w:docPartBody>
        <w:p w:rsidR="002753D4" w:rsidRDefault="00FD3348" w:rsidP="00FD3348">
          <w:pPr>
            <w:pStyle w:val="09558545275A4B4CA3DE061D794AE100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objectives, i.e., what is the candidate expected to accomplish</w:t>
          </w:r>
        </w:p>
      </w:docPartBody>
    </w:docPart>
    <w:docPart>
      <w:docPartPr>
        <w:name w:val="EE67969AA3C94E88AA5BB744B25A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3792-820E-41E6-AF1C-ABF4D9056670}"/>
      </w:docPartPr>
      <w:docPartBody>
        <w:p w:rsidR="002753D4" w:rsidRDefault="00FD3348" w:rsidP="00FD3348">
          <w:pPr>
            <w:pStyle w:val="EE67969AA3C94E88AA5BB744B25A0ADA9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docPartBody>
    </w:docPart>
    <w:docPart>
      <w:docPartPr>
        <w:name w:val="67B0EB680C8D420399292A9EFA96C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F5F2-9056-4B13-AF89-7F4E4A44430D}"/>
      </w:docPartPr>
      <w:docPartBody>
        <w:p w:rsidR="002753D4" w:rsidRDefault="00FD3348" w:rsidP="00FD3348">
          <w:pPr>
            <w:pStyle w:val="67B0EB680C8D420399292A9EFA96CFD4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docPartBody>
    </w:docPart>
    <w:docPart>
      <w:docPartPr>
        <w:name w:val="B17E4EB311C640A7B59031688C0C4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C9652-F468-4C70-84C4-C028E658C343}"/>
      </w:docPartPr>
      <w:docPartBody>
        <w:p w:rsidR="002753D4" w:rsidRDefault="00FD3348" w:rsidP="00FD3348">
          <w:pPr>
            <w:pStyle w:val="B17E4EB311C640A7B59031688C0C4D2A9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 candidate</w:t>
          </w:r>
        </w:p>
      </w:docPartBody>
    </w:docPart>
    <w:docPart>
      <w:docPartPr>
        <w:name w:val="23649D7E3A8A42889C9EFD04FC1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C5D26-859A-4452-AC18-44B9C09BB095}"/>
      </w:docPartPr>
      <w:docPartBody>
        <w:p w:rsidR="002753D4" w:rsidRDefault="00FD3348" w:rsidP="00FD3348">
          <w:pPr>
            <w:pStyle w:val="23649D7E3A8A42889C9EFD04FC11EB82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docPartBody>
    </w:docPart>
    <w:docPart>
      <w:docPartPr>
        <w:name w:val="73983D198E8845779A0F0051EC71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4E87-60FC-4EBE-8DFD-A8E66E7CA00F}"/>
      </w:docPartPr>
      <w:docPartBody>
        <w:p w:rsidR="002753D4" w:rsidRDefault="00FD3348" w:rsidP="00FD3348">
          <w:pPr>
            <w:pStyle w:val="73983D198E8845779A0F0051EC71A704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docPartBody>
    </w:docPart>
    <w:docPart>
      <w:docPartPr>
        <w:name w:val="8988DEC1BA164918A9D7FB582A19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1634-0836-4AB7-B868-16AC71F82905}"/>
      </w:docPartPr>
      <w:docPartBody>
        <w:p w:rsidR="002753D4" w:rsidRDefault="00FD3348" w:rsidP="00FD3348">
          <w:pPr>
            <w:pStyle w:val="8988DEC1BA164918A9D7FB582A19A97D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docPartBody>
    </w:docPart>
    <w:docPart>
      <w:docPartPr>
        <w:name w:val="4AA4074BEF4B48FF83EC004EE7479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388FD-9EB6-48A4-B6B3-11FD90D78FA9}"/>
      </w:docPartPr>
      <w:docPartBody>
        <w:p w:rsidR="002753D4" w:rsidRDefault="00FD3348" w:rsidP="00FD3348">
          <w:pPr>
            <w:pStyle w:val="4AA4074BEF4B48FF83EC004EE7479E359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expected output and deliverables</w:t>
          </w:r>
        </w:p>
      </w:docPartBody>
    </w:docPart>
    <w:docPart>
      <w:docPartPr>
        <w:name w:val="0D18F31A539A474A856827FB60CC7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4317-E44B-48D2-AE29-26950A8FB31D}"/>
      </w:docPartPr>
      <w:docPartBody>
        <w:p w:rsidR="002753D4" w:rsidRDefault="00FD3348" w:rsidP="00FD3348">
          <w:pPr>
            <w:pStyle w:val="0D18F31A539A474A856827FB60CC7C149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6EA86982CA4B48C4B2A93E8AC8DA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6B005-E548-4CF5-9F24-EA6ED71B2EDF}"/>
      </w:docPartPr>
      <w:docPartBody>
        <w:p w:rsidR="002753D4" w:rsidRDefault="00FD3348" w:rsidP="00FD3348">
          <w:pPr>
            <w:pStyle w:val="6EA86982CA4B48C4B2A93E8AC8DA1133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p>
      </w:docPartBody>
    </w:docPart>
    <w:docPart>
      <w:docPartPr>
        <w:name w:val="952E7C3D1EC54B0C9E007B3EA93AF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193D4-E899-49C2-B83C-9006D265B1CF}"/>
      </w:docPartPr>
      <w:docPartBody>
        <w:p w:rsidR="002753D4" w:rsidRDefault="00FD3348" w:rsidP="00FD3348">
          <w:pPr>
            <w:pStyle w:val="952E7C3D1EC54B0C9E007B3EA93AF2619"/>
          </w:pPr>
          <w:r w:rsidRPr="003938F0">
            <w:rPr>
              <w:rStyle w:val="PlaceholderText"/>
              <w:i/>
              <w:color w:val="FF0000"/>
            </w:rPr>
            <w:t>The organization name</w:t>
          </w:r>
        </w:p>
      </w:docPartBody>
    </w:docPart>
    <w:docPart>
      <w:docPartPr>
        <w:name w:val="7DF5117DDC904DE19D7DDBB55B37C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B9222-CB58-4A02-B36F-631C1E10098D}"/>
      </w:docPartPr>
      <w:docPartBody>
        <w:p w:rsidR="002753D4" w:rsidRDefault="00FD3348" w:rsidP="00FD3348">
          <w:pPr>
            <w:pStyle w:val="7DF5117DDC904DE19D7DDBB55B37CB37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EAC746029A6F43CDA6143B647734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5486A-89ED-4D63-99E6-FA837FB48A2B}"/>
      </w:docPartPr>
      <w:docPartBody>
        <w:p w:rsidR="002753D4" w:rsidRDefault="00FD3348" w:rsidP="00FD3348">
          <w:pPr>
            <w:pStyle w:val="EAC746029A6F43CDA6143B647734F596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  <w:docPart>
      <w:docPartPr>
        <w:name w:val="696F21202F7E45519938FC98C2EAB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13C3-B065-46B1-9C93-B5E6357994EB}"/>
      </w:docPartPr>
      <w:docPartBody>
        <w:p w:rsidR="002753D4" w:rsidRDefault="00FD3348" w:rsidP="00FD3348">
          <w:pPr>
            <w:pStyle w:val="696F21202F7E45519938FC98C2EAB18A9"/>
          </w:pPr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p>
      </w:docPartBody>
    </w:docPart>
    <w:docPart>
      <w:docPartPr>
        <w:name w:val="E7CC64AB80DF40F7ABD0B32BB6AA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F36E-0B63-43DD-9D9B-48EB6C99BD42}"/>
      </w:docPartPr>
      <w:docPartBody>
        <w:p w:rsidR="002753D4" w:rsidRDefault="00FD3348" w:rsidP="00FD3348">
          <w:pPr>
            <w:pStyle w:val="E7CC64AB80DF40F7ABD0B32BB6AAF9959"/>
          </w:pPr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p>
      </w:docPartBody>
    </w:docPart>
    <w:docPart>
      <w:docPartPr>
        <w:name w:val="E97E0A16A86B46DF9FD324A65CE1C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AB868-51D9-47C5-9547-95765B9C1404}"/>
      </w:docPartPr>
      <w:docPartBody>
        <w:p w:rsidR="002753D4" w:rsidRDefault="00FD3348" w:rsidP="00FD3348">
          <w:pPr>
            <w:pStyle w:val="E97E0A16A86B46DF9FD324A65CE1CDBE9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A97C1401E04852B17B61E99CC8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5BD-6C02-4D3F-BFFF-29FC8035CBEC}"/>
      </w:docPartPr>
      <w:docPartBody>
        <w:p w:rsidR="002753D4" w:rsidRDefault="00FD3348" w:rsidP="00FD3348">
          <w:pPr>
            <w:pStyle w:val="CAA97C1401E04852B17B61E99CC8025B9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CCE91C07105C4BC287429C617C054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3C421-5FF7-4473-9208-DB8B1EF62C89}"/>
      </w:docPartPr>
      <w:docPartBody>
        <w:p w:rsidR="002753D4" w:rsidRDefault="00FD3348" w:rsidP="00FD3348">
          <w:pPr>
            <w:pStyle w:val="CCE91C07105C4BC287429C617C05426E9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35C58F2B7E2D4AAFAFE89C9BC3794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3B4D-D4A6-465C-AB98-812558028982}"/>
      </w:docPartPr>
      <w:docPartBody>
        <w:p w:rsidR="002753D4" w:rsidRDefault="00FD3348" w:rsidP="00FD3348">
          <w:pPr>
            <w:pStyle w:val="35C58F2B7E2D4AAFAFE89C9BC379410B9"/>
          </w:pPr>
          <w:r>
            <w:rPr>
              <w:rStyle w:val="PlaceholderText"/>
              <w:i/>
              <w:color w:val="FF0000"/>
            </w:rPr>
            <w:t>The academic supervisor’s designation</w:t>
          </w:r>
        </w:p>
      </w:docPartBody>
    </w:docPart>
    <w:docPart>
      <w:docPartPr>
        <w:name w:val="97E469EC835C4980B8E8DDFFFBC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95D0-70E6-47E4-8DB4-AE5CE51B974A}"/>
      </w:docPartPr>
      <w:docPartBody>
        <w:p w:rsidR="002753D4" w:rsidRDefault="00FD3348" w:rsidP="00FD3348">
          <w:pPr>
            <w:pStyle w:val="97E469EC835C4980B8E8DDFFFBC536719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000392DBB7C44F0C80774156B9934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B248A-BCD5-4F74-86D8-4F14EBBE3F56}"/>
      </w:docPartPr>
      <w:docPartBody>
        <w:p w:rsidR="002753D4" w:rsidRDefault="00FD3348" w:rsidP="00FD3348">
          <w:pPr>
            <w:pStyle w:val="000392DBB7C44F0C80774156B9934DB29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BBDC70AA79A347ECBFCD8180718C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252A-B621-4C19-AAAC-BC51AAACB341}"/>
      </w:docPartPr>
      <w:docPartBody>
        <w:p w:rsidR="002753D4" w:rsidRDefault="00FD3348" w:rsidP="00FD3348">
          <w:pPr>
            <w:pStyle w:val="BBDC70AA79A347ECBFCD8180718C94939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2D8AD3A376E14F6DA8B5FF48488F0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A71C-B5B1-4B0B-BF9E-1837D372B7AB}"/>
      </w:docPartPr>
      <w:docPartBody>
        <w:p w:rsidR="002753D4" w:rsidRDefault="00FD3348" w:rsidP="00FD3348">
          <w:pPr>
            <w:pStyle w:val="2D8AD3A376E14F6DA8B5FF48488F0B329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7BE89AF90B08459CB2CCBB94DAF0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DB439-BA1A-4161-8EDB-E23B1585E3D1}"/>
      </w:docPartPr>
      <w:docPartBody>
        <w:p w:rsidR="002753D4" w:rsidRDefault="00FD3348" w:rsidP="00FD3348">
          <w:pPr>
            <w:pStyle w:val="7BE89AF90B08459CB2CCBB94DAF078A49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90CFBAF8F0D141A59631376B8542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EED8-5AF5-4A17-B1A6-4E5FE2AA2B34}"/>
      </w:docPartPr>
      <w:docPartBody>
        <w:p w:rsidR="00013636" w:rsidRDefault="00FD3348" w:rsidP="00FD3348">
          <w:pPr>
            <w:pStyle w:val="90CFBAF8F0D141A59631376B85421A083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267B54B3F76644ADA32C272B9098B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6396D-3C1C-4B43-AF16-2CA2287793C6}"/>
      </w:docPartPr>
      <w:docPartBody>
        <w:p w:rsidR="00013636" w:rsidRDefault="00FD3348" w:rsidP="00FD3348">
          <w:pPr>
            <w:pStyle w:val="267B54B3F76644ADA32C272B9098B35C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E432658C9F31444F93835CA35F6C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A804-E765-48F6-9B6A-06D9D7ACD8B2}"/>
      </w:docPartPr>
      <w:docPartBody>
        <w:p w:rsidR="00013636" w:rsidRDefault="00FD3348" w:rsidP="00FD3348">
          <w:pPr>
            <w:pStyle w:val="E432658C9F31444F93835CA35F6CC45E3"/>
          </w:pPr>
          <w:r w:rsidRPr="00075B0B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075B0B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contact number</w:t>
          </w:r>
        </w:p>
      </w:docPartBody>
    </w:docPart>
    <w:docPart>
      <w:docPartPr>
        <w:name w:val="1C96EAE31B294EBE838ECD2F1E48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0046-7EC1-4A3B-AB91-BD5489142C4C}"/>
      </w:docPartPr>
      <w:docPartBody>
        <w:p w:rsidR="00013636" w:rsidRDefault="00FD3348" w:rsidP="00FD3348">
          <w:pPr>
            <w:pStyle w:val="1C96EAE31B294EBE838ECD2F1E480B80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D39BE6E7511741AABADC1FDBFB96F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26F2-DCCE-483E-9813-97ECFA18B4F0}"/>
      </w:docPartPr>
      <w:docPartBody>
        <w:p w:rsidR="00013636" w:rsidRDefault="00FD3348" w:rsidP="00FD3348">
          <w:pPr>
            <w:pStyle w:val="D39BE6E7511741AABADC1FDBFB96F179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0E1777C4C78942CAAB731333B5A7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FE54-854E-456E-AFD0-A9F9349502F0}"/>
      </w:docPartPr>
      <w:docPartBody>
        <w:p w:rsidR="0001391C" w:rsidRDefault="00FD3348" w:rsidP="00FD3348">
          <w:pPr>
            <w:pStyle w:val="0E1777C4C78942CAAB731333B5A725F13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6C0538DBFFA34C849DBFD2483CB8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CFA39-6FAC-427A-8195-4B6F9E4B38B5}"/>
      </w:docPartPr>
      <w:docPartBody>
        <w:p w:rsidR="0001391C" w:rsidRDefault="00FD3348" w:rsidP="00FD3348">
          <w:pPr>
            <w:pStyle w:val="6C0538DBFFA34C849DBFD2483CB877A63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E383213815E84C1888D3EAA4F5EA4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BFC45-6B94-41D8-B4E2-F8FDE0B31E9B}"/>
      </w:docPartPr>
      <w:docPartBody>
        <w:p w:rsidR="0001391C" w:rsidRDefault="00FD3348" w:rsidP="00FD3348">
          <w:pPr>
            <w:pStyle w:val="E383213815E84C1888D3EAA4F5EA4D843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CBB48FBE30CC4113B8BA1C94B7B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BE87-79FE-4493-86D0-2B5111CE279C}"/>
      </w:docPartPr>
      <w:docPartBody>
        <w:p w:rsidR="0001391C" w:rsidRDefault="00FD3348" w:rsidP="00FD3348">
          <w:pPr>
            <w:pStyle w:val="CBB48FBE30CC4113B8BA1C94B7B5ACE23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D15A15A7E3E74CADA0A81D773F7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ACDF6-E39E-42BF-A0F7-11786675A8A1}"/>
      </w:docPartPr>
      <w:docPartBody>
        <w:p w:rsidR="0001391C" w:rsidRDefault="00FD3348" w:rsidP="00FD3348">
          <w:pPr>
            <w:pStyle w:val="D15A15A7E3E74CADA0A81D773F7F2C703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D2048ED4E7A64120B5750954FFAC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ED512-88AC-48DF-8A5E-ED8503A448DE}"/>
      </w:docPartPr>
      <w:docPartBody>
        <w:p w:rsidR="0001391C" w:rsidRDefault="00FD3348" w:rsidP="00FD3348">
          <w:pPr>
            <w:pStyle w:val="D2048ED4E7A64120B5750954FFAC43BB"/>
          </w:pPr>
          <w:r w:rsidRPr="006320B5">
            <w:rPr>
              <w:rStyle w:val="PlaceholderText"/>
              <w:i/>
              <w:color w:val="FF0000"/>
            </w:rPr>
            <w:t>The candidate’s email address</w:t>
          </w:r>
        </w:p>
      </w:docPartBody>
    </w:docPart>
    <w:docPart>
      <w:docPartPr>
        <w:name w:val="5953C8CCA29E454B8B46BDF8E5267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18355-5B5D-4BE4-81F1-BFB623A0393D}"/>
      </w:docPartPr>
      <w:docPartBody>
        <w:p w:rsidR="0001391C" w:rsidRDefault="00FD3348" w:rsidP="00FD3348">
          <w:pPr>
            <w:pStyle w:val="5953C8CCA29E454B8B46BDF8E52679BD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FF38EA1EC4A048CEAF38B477A2E7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B1ED-DCEF-43D9-8EC1-B7B74A0192E4}"/>
      </w:docPartPr>
      <w:docPartBody>
        <w:p w:rsidR="0001391C" w:rsidRDefault="00FD3348" w:rsidP="00FD3348">
          <w:pPr>
            <w:pStyle w:val="FF38EA1EC4A048CEAF38B477A2E7CA41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CE86C4FDDA4DC28FCB87D2762E9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547D-6315-4DD0-A4C6-66CEADE8EA04}"/>
      </w:docPartPr>
      <w:docPartBody>
        <w:p w:rsidR="0001391C" w:rsidRDefault="00FD3348" w:rsidP="00FD3348">
          <w:pPr>
            <w:pStyle w:val="CACE86C4FDDA4DC28FCB87D2762E9BE4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65EAF344F3DD4D7D81A728FB6B55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F41E-F7D6-45B6-B03E-EF13666BAA75}"/>
      </w:docPartPr>
      <w:docPartBody>
        <w:p w:rsidR="0001391C" w:rsidRDefault="00FD3348" w:rsidP="00FD3348">
          <w:pPr>
            <w:pStyle w:val="65EAF344F3DD4D7D81A728FB6B55A8AF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D656922699094D49A3E5623B3FAF2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9965F-0A13-49F1-9F6E-CA6C0633AE66}"/>
      </w:docPartPr>
      <w:docPartBody>
        <w:p w:rsidR="005F0B1B" w:rsidRDefault="001C6D03" w:rsidP="001C6D03">
          <w:pPr>
            <w:pStyle w:val="D656922699094D49A3E5623B3FAF2BA8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C0"/>
    <w:rsid w:val="00013636"/>
    <w:rsid w:val="0001391C"/>
    <w:rsid w:val="00042110"/>
    <w:rsid w:val="00086776"/>
    <w:rsid w:val="000A1EBF"/>
    <w:rsid w:val="00124048"/>
    <w:rsid w:val="00140D51"/>
    <w:rsid w:val="00191410"/>
    <w:rsid w:val="00196E67"/>
    <w:rsid w:val="001B3E54"/>
    <w:rsid w:val="001C6D03"/>
    <w:rsid w:val="001E56C0"/>
    <w:rsid w:val="002753D4"/>
    <w:rsid w:val="00334AE5"/>
    <w:rsid w:val="00430E4B"/>
    <w:rsid w:val="004528B8"/>
    <w:rsid w:val="00484E33"/>
    <w:rsid w:val="004E0A68"/>
    <w:rsid w:val="004F128C"/>
    <w:rsid w:val="004F5F97"/>
    <w:rsid w:val="004F6D02"/>
    <w:rsid w:val="005135ED"/>
    <w:rsid w:val="005161A6"/>
    <w:rsid w:val="005E4A53"/>
    <w:rsid w:val="005F0B1B"/>
    <w:rsid w:val="00676D58"/>
    <w:rsid w:val="006B758E"/>
    <w:rsid w:val="006C696B"/>
    <w:rsid w:val="007B2136"/>
    <w:rsid w:val="007D6179"/>
    <w:rsid w:val="007F4526"/>
    <w:rsid w:val="00824E7D"/>
    <w:rsid w:val="008B4D39"/>
    <w:rsid w:val="00924AFC"/>
    <w:rsid w:val="0097419C"/>
    <w:rsid w:val="00A22F1F"/>
    <w:rsid w:val="00A65BBE"/>
    <w:rsid w:val="00AA4B2B"/>
    <w:rsid w:val="00AB4DB5"/>
    <w:rsid w:val="00AC44FE"/>
    <w:rsid w:val="00B059A3"/>
    <w:rsid w:val="00B133E8"/>
    <w:rsid w:val="00B4065F"/>
    <w:rsid w:val="00B57191"/>
    <w:rsid w:val="00B74CB8"/>
    <w:rsid w:val="00B763ED"/>
    <w:rsid w:val="00B87DFF"/>
    <w:rsid w:val="00BC2177"/>
    <w:rsid w:val="00D471E8"/>
    <w:rsid w:val="00DB6636"/>
    <w:rsid w:val="00E365B6"/>
    <w:rsid w:val="00E54D7B"/>
    <w:rsid w:val="00F12556"/>
    <w:rsid w:val="00F9623F"/>
    <w:rsid w:val="00FD3348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1C6D03"/>
    <w:rPr>
      <w:color w:val="808080"/>
    </w:rPr>
  </w:style>
  <w:style w:type="paragraph" w:customStyle="1" w:styleId="6EA86982CA4B48C4B2A93E8AC8DA11339">
    <w:name w:val="6EA86982CA4B48C4B2A93E8AC8DA113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52E7C3D1EC54B0C9E007B3EA93AF2619">
    <w:name w:val="952E7C3D1EC54B0C9E007B3EA93AF26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DF5117DDC904DE19D7DDBB55B37CB379">
    <w:name w:val="7DF5117DDC904DE19D7DDBB55B37CB37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AC746029A6F43CDA6143B647734F5969">
    <w:name w:val="EAC746029A6F43CDA6143B647734F596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96F21202F7E45519938FC98C2EAB18A9">
    <w:name w:val="696F21202F7E45519938FC98C2EAB18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7CC64AB80DF40F7ABD0B32BB6AAF9959">
    <w:name w:val="E7CC64AB80DF40F7ABD0B32BB6AAF99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97E0A16A86B46DF9FD324A65CE1CDBE9">
    <w:name w:val="E97E0A16A86B46DF9FD324A65CE1CDB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AA97C1401E04852B17B61E99CC8025B9">
    <w:name w:val="CAA97C1401E04852B17B61E99CC8025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CE91C07105C4BC287429C617C05426E9">
    <w:name w:val="CCE91C07105C4BC287429C617C05426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35C58F2B7E2D4AAFAFE89C9BC379410B9">
    <w:name w:val="35C58F2B7E2D4AAFAFE89C9BC379410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7E469EC835C4980B8E8DDFFFBC536719">
    <w:name w:val="97E469EC835C4980B8E8DDFFFBC5367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00392DBB7C44F0C80774156B9934DB29">
    <w:name w:val="000392DBB7C44F0C80774156B9934DB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BDC70AA79A347ECBFCD8180718C94939">
    <w:name w:val="BBDC70AA79A347ECBFCD8180718C949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D8AD3A376E14F6DA8B5FF48488F0B329">
    <w:name w:val="2D8AD3A376E14F6DA8B5FF48488F0B3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BE89AF90B08459CB2CCBB94DAF078A49">
    <w:name w:val="7BE89AF90B08459CB2CCBB94DAF078A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58AE9C12B8B4CA7B8C5DB03DFABD45F9">
    <w:name w:val="458AE9C12B8B4CA7B8C5DB03DFABD45F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9558545275A4B4CA3DE061D794AE1009">
    <w:name w:val="09558545275A4B4CA3DE061D794AE100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E67969AA3C94E88AA5BB744B25A0ADA9">
    <w:name w:val="EE67969AA3C94E88AA5BB744B25A0AD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7B0EB680C8D420399292A9EFA96CFD49">
    <w:name w:val="67B0EB680C8D420399292A9EFA96CFD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17E4EB311C640A7B59031688C0C4D2A9">
    <w:name w:val="B17E4EB311C640A7B59031688C0C4D2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3649D7E3A8A42889C9EFD04FC11EB829">
    <w:name w:val="23649D7E3A8A42889C9EFD04FC11EB8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3983D198E8845779A0F0051EC71A7049">
    <w:name w:val="73983D198E8845779A0F0051EC71A70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8988DEC1BA164918A9D7FB582A19A97D9">
    <w:name w:val="8988DEC1BA164918A9D7FB582A19A97D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AA4074BEF4B48FF83EC004EE7479E359">
    <w:name w:val="4AA4074BEF4B48FF83EC004EE7479E3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D18F31A539A474A856827FB60CC7C149">
    <w:name w:val="0D18F31A539A474A856827FB60CC7C1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0CFBAF8F0D141A59631376B85421A083">
    <w:name w:val="90CFBAF8F0D141A59631376B85421A08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E1777C4C78942CAAB731333B5A725F13">
    <w:name w:val="0E1777C4C78942CAAB731333B5A725F1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C0538DBFFA34C849DBFD2483CB877A63">
    <w:name w:val="6C0538DBFFA34C849DBFD2483CB877A6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383213815E84C1888D3EAA4F5EA4D843">
    <w:name w:val="E383213815E84C1888D3EAA4F5EA4D84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BB48FBE30CC4113B8BA1C94B7B5ACE23">
    <w:name w:val="CBB48FBE30CC4113B8BA1C94B7B5ACE2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15A15A7E3E74CADA0A81D773F7F2C703">
    <w:name w:val="D15A15A7E3E74CADA0A81D773F7F2C7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67B54B3F76644ADA32C272B9098B35C3">
    <w:name w:val="267B54B3F76644ADA32C272B9098B35C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432658C9F31444F93835CA35F6CC45E3">
    <w:name w:val="E432658C9F31444F93835CA35F6CC45E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2048ED4E7A64120B5750954FFAC43BB">
    <w:name w:val="D2048ED4E7A64120B5750954FFAC43BB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1C96EAE31B294EBE838ECD2F1E480B803">
    <w:name w:val="1C96EAE31B294EBE838ECD2F1E480B8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39BE6E7511741AABADC1FDBFB96F1793">
    <w:name w:val="D39BE6E7511741AABADC1FDBFB96F179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5953C8CCA29E454B8B46BDF8E52679BD">
    <w:name w:val="5953C8CCA29E454B8B46BDF8E52679BD"/>
    <w:rsid w:val="00FD3348"/>
  </w:style>
  <w:style w:type="paragraph" w:customStyle="1" w:styleId="FF38EA1EC4A048CEAF38B477A2E7CA41">
    <w:name w:val="FF38EA1EC4A048CEAF38B477A2E7CA41"/>
    <w:rsid w:val="00FD3348"/>
  </w:style>
  <w:style w:type="paragraph" w:customStyle="1" w:styleId="CACE86C4FDDA4DC28FCB87D2762E9BE4">
    <w:name w:val="CACE86C4FDDA4DC28FCB87D2762E9BE4"/>
    <w:rsid w:val="00FD3348"/>
  </w:style>
  <w:style w:type="paragraph" w:customStyle="1" w:styleId="65EAF344F3DD4D7D81A728FB6B55A8AF">
    <w:name w:val="65EAF344F3DD4D7D81A728FB6B55A8AF"/>
    <w:rsid w:val="00FD3348"/>
  </w:style>
  <w:style w:type="paragraph" w:customStyle="1" w:styleId="D656922699094D49A3E5623B3FAF2BA8">
    <w:name w:val="D656922699094D49A3E5623B3FAF2BA8"/>
    <w:rsid w:val="001C6D0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DAE53-C84C-460C-9EC1-F83C0D09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SIT Module Profile 20140818.dotx</Template>
  <TotalTime>399</TotalTime>
  <Pages>9</Pages>
  <Words>1394</Words>
  <Characters>7948</Characters>
  <Application>Microsoft Office Word</Application>
  <DocSecurity>0</DocSecurity>
  <Lines>66</Lines>
  <Paragraphs>18</Paragraphs>
  <ScaleCrop>false</ScaleCrop>
  <Company>Singapore Institute of Technology</Company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ICT4001 Capstone Project</dc:title>
  <dc:subject>(Form B) Capstone Project Details</dc:subject>
  <dc:creator>Goh Weihan</dc:creator>
  <dc:description/>
  <cp:lastModifiedBy>CHUA SHAN YANG  DANIEL</cp:lastModifiedBy>
  <cp:revision>366</cp:revision>
  <cp:lastPrinted>2017-01-11T06:56:00Z</cp:lastPrinted>
  <dcterms:created xsi:type="dcterms:W3CDTF">2024-10-02T02:54:00Z</dcterms:created>
  <dcterms:modified xsi:type="dcterms:W3CDTF">2026-10-06T09:17:00Z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2024-10-02T02:54:04Z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07c184a5-a6c0-49f0-9520-c6c692371a05</vt:lpwstr>
  </property>
  <property fmtid="{D5CDD505-2E9C-101B-9397-08002B2CF9AE}" pid="8" name="MSIP_Label_3ef8e180-8f22-4ead-b44a-2d560df875da_ContentBits">
    <vt:lpwstr>0</vt:lpwstr>
  </property>
</Properties>
</file>