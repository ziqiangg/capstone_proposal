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F128" w14:textId="77777777" w:rsidR="00603C7A" w:rsidRDefault="00603C7A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Singapore Institute of Technology</w:t>
      </w:r>
    </w:p>
    <w:p w14:paraId="0DCC897D" w14:textId="28E39F3A" w:rsidR="00603C7A" w:rsidRDefault="00866D62" w:rsidP="00A60E08">
      <w:pPr>
        <w:pStyle w:val="BodyText"/>
        <w:jc w:val="center"/>
        <w:rPr>
          <w:b/>
          <w:sz w:val="32"/>
          <w:szCs w:val="33"/>
        </w:rPr>
      </w:pPr>
      <w:r w:rsidRPr="660D2A7E">
        <w:rPr>
          <w:b/>
          <w:bCs/>
          <w:sz w:val="32"/>
          <w:szCs w:val="32"/>
        </w:rPr>
        <w:t xml:space="preserve">Information and Communications </w:t>
      </w:r>
      <w:r w:rsidR="00603C7A" w:rsidRPr="660D2A7E">
        <w:rPr>
          <w:b/>
          <w:bCs/>
          <w:sz w:val="32"/>
          <w:szCs w:val="32"/>
        </w:rPr>
        <w:t>Technology Cluster</w:t>
      </w:r>
    </w:p>
    <w:p w14:paraId="2F9BA6C4" w14:textId="37E438A0" w:rsidR="00603C7A" w:rsidRPr="00FE07AF" w:rsidRDefault="6B0F9FD0" w:rsidP="660D2A7E">
      <w:pPr>
        <w:pStyle w:val="BodyText"/>
        <w:jc w:val="center"/>
        <w:rPr>
          <w:b/>
          <w:bCs/>
          <w:sz w:val="32"/>
          <w:szCs w:val="32"/>
        </w:rPr>
      </w:pPr>
      <w:r w:rsidRPr="660D2A7E">
        <w:rPr>
          <w:b/>
          <w:bCs/>
          <w:sz w:val="32"/>
          <w:szCs w:val="32"/>
        </w:rPr>
        <w:t>AAI</w:t>
      </w:r>
      <w:r w:rsidR="00603C7A" w:rsidRPr="660D2A7E">
        <w:rPr>
          <w:b/>
          <w:bCs/>
          <w:sz w:val="32"/>
          <w:szCs w:val="32"/>
        </w:rPr>
        <w:t>4001 Capstone Project</w:t>
      </w:r>
    </w:p>
    <w:p w14:paraId="01597045" w14:textId="77777777" w:rsidR="00603C7A" w:rsidRPr="00FE07AF" w:rsidRDefault="00603C7A" w:rsidP="00A60E08">
      <w:pPr>
        <w:pStyle w:val="BodyText"/>
        <w:jc w:val="center"/>
        <w:rPr>
          <w:sz w:val="28"/>
          <w:szCs w:val="28"/>
        </w:rPr>
      </w:pPr>
    </w:p>
    <w:p w14:paraId="5F34A9FB" w14:textId="77777777" w:rsidR="00603C7A" w:rsidRPr="00FE07AF" w:rsidRDefault="00603C7A" w:rsidP="00A60E08">
      <w:pPr>
        <w:pStyle w:val="BodyText"/>
        <w:jc w:val="center"/>
        <w:rPr>
          <w:sz w:val="28"/>
          <w:szCs w:val="28"/>
          <w:u w:val="single"/>
        </w:rPr>
      </w:pPr>
      <w:r w:rsidRPr="00FE07AF">
        <w:rPr>
          <w:sz w:val="28"/>
          <w:szCs w:val="28"/>
          <w:u w:val="single"/>
        </w:rPr>
        <w:t xml:space="preserve">Capstone Project </w:t>
      </w:r>
      <w:r>
        <w:rPr>
          <w:sz w:val="28"/>
          <w:szCs w:val="28"/>
          <w:u w:val="single"/>
        </w:rPr>
        <w:t>Details</w:t>
      </w:r>
      <w:r w:rsidRPr="00FE07A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(</w:t>
      </w:r>
      <w:r w:rsidRPr="00FE07AF">
        <w:rPr>
          <w:sz w:val="28"/>
          <w:szCs w:val="28"/>
          <w:u w:val="single"/>
        </w:rPr>
        <w:t xml:space="preserve">Form </w:t>
      </w:r>
      <w:r>
        <w:rPr>
          <w:sz w:val="28"/>
          <w:szCs w:val="28"/>
          <w:u w:val="single"/>
        </w:rPr>
        <w:t>B)</w:t>
      </w:r>
    </w:p>
    <w:p w14:paraId="0269F4C1" w14:textId="77777777" w:rsidR="00603C7A" w:rsidRDefault="00603C7A" w:rsidP="00A60E08">
      <w:pPr>
        <w:pStyle w:val="BodyText"/>
      </w:pPr>
    </w:p>
    <w:p w14:paraId="35DF44A4" w14:textId="77777777" w:rsidR="00603C7A" w:rsidRDefault="00603C7A" w:rsidP="00E06E5F">
      <w:pPr>
        <w:pStyle w:val="Heading1"/>
        <w:numPr>
          <w:ilvl w:val="0"/>
          <w:numId w:val="34"/>
        </w:numPr>
      </w:pPr>
      <w:r>
        <w:t>General Capstone Project Information</w:t>
      </w:r>
    </w:p>
    <w:p w14:paraId="515907B8" w14:textId="77777777" w:rsidR="00603C7A" w:rsidRDefault="00603C7A" w:rsidP="00D8307C">
      <w:pPr>
        <w:pStyle w:val="BodyText"/>
      </w:pPr>
    </w:p>
    <w:p w14:paraId="2F668E9E" w14:textId="527A0F6E" w:rsidR="00B92548" w:rsidRPr="00AE1164" w:rsidRDefault="00B92548" w:rsidP="00B92548">
      <w:pPr>
        <w:pStyle w:val="BodyText"/>
        <w:rPr>
          <w:b/>
        </w:rPr>
      </w:pPr>
      <w:r>
        <w:rPr>
          <w:b/>
        </w:rPr>
        <w:t xml:space="preserve">Project </w:t>
      </w:r>
      <w:r w:rsidR="007700D2" w:rsidRPr="00577CE2">
        <w:rPr>
          <w:b/>
        </w:rPr>
        <w:t>Information</w:t>
      </w:r>
      <w:r w:rsidRPr="00AE1164">
        <w:rPr>
          <w:b/>
        </w:rPr>
        <w:t>:</w:t>
      </w:r>
    </w:p>
    <w:p w14:paraId="0C7A0FC1" w14:textId="77777777" w:rsidR="00B92548" w:rsidRDefault="00B92548" w:rsidP="00B92548">
      <w:pPr>
        <w:pStyle w:val="BodyText"/>
      </w:pPr>
    </w:p>
    <w:p w14:paraId="41BB161C" w14:textId="77777777" w:rsidR="00B92548" w:rsidRDefault="00B92548" w:rsidP="00B92548">
      <w:pPr>
        <w:pStyle w:val="BodyText"/>
      </w:pPr>
      <w:r>
        <w:t>(Project Title)</w:t>
      </w:r>
      <w:r w:rsidRPr="00AE1164">
        <w:t>:</w:t>
      </w:r>
      <w:r>
        <w:t xml:space="preserve"> </w:t>
      </w:r>
      <w:sdt>
        <w:sdtPr>
          <w:id w:val="664052563"/>
          <w:placeholder>
            <w:docPart w:val="6EA86982CA4B48C4B2A93E8AC8DA1133"/>
          </w:placeholder>
          <w:showingPlcHdr/>
          <w15:color w:val="FF0000"/>
          <w:text/>
        </w:sdtPr>
        <w:sdtContent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sdtContent>
      </w:sdt>
    </w:p>
    <w:p w14:paraId="414C1673" w14:textId="77777777" w:rsidR="00B92548" w:rsidRDefault="00B92548" w:rsidP="00B92548">
      <w:pPr>
        <w:pStyle w:val="BodyText"/>
      </w:pPr>
    </w:p>
    <w:p w14:paraId="1F06114C" w14:textId="77777777" w:rsidR="00B92548" w:rsidRDefault="00B92548" w:rsidP="00B92548">
      <w:pPr>
        <w:pStyle w:val="BodyText"/>
      </w:pPr>
      <w:r>
        <w:t xml:space="preserve">(Organization): </w:t>
      </w:r>
      <w:sdt>
        <w:sdtPr>
          <w:id w:val="-1463258527"/>
          <w:placeholder>
            <w:docPart w:val="952E7C3D1EC54B0C9E007B3EA93AF261"/>
          </w:placeholder>
          <w:showingPlcHdr/>
          <w15:color w:val="FF0000"/>
          <w:text/>
        </w:sdtPr>
        <w:sdtContent>
          <w:r w:rsidRPr="003938F0">
            <w:rPr>
              <w:rStyle w:val="PlaceholderText"/>
              <w:i/>
              <w:color w:val="FF0000"/>
            </w:rPr>
            <w:t>The organization name</w:t>
          </w:r>
        </w:sdtContent>
      </w:sdt>
    </w:p>
    <w:p w14:paraId="46D24A14" w14:textId="526F532E" w:rsidR="00B92548" w:rsidRDefault="00B92548" w:rsidP="00B92548">
      <w:pPr>
        <w:pStyle w:val="BodyText"/>
      </w:pPr>
    </w:p>
    <w:p w14:paraId="2509250E" w14:textId="715E6B7C" w:rsidR="00577CE2" w:rsidRPr="002D1A5F" w:rsidRDefault="00577CE2" w:rsidP="00B92548">
      <w:pPr>
        <w:pStyle w:val="BodyText"/>
      </w:pPr>
      <w:r w:rsidRPr="002D1A5F">
        <w:t>(Initiation):</w:t>
      </w:r>
    </w:p>
    <w:p w14:paraId="4E4E6078" w14:textId="77777777" w:rsidR="00577CE2" w:rsidRPr="00122818" w:rsidRDefault="00577CE2" w:rsidP="00B92548">
      <w:pPr>
        <w:pStyle w:val="BodyText"/>
        <w:rPr>
          <w:color w:val="FF0000"/>
        </w:rPr>
      </w:pPr>
    </w:p>
    <w:p w14:paraId="305B5A8D" w14:textId="427FF952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915368571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CE2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577CE2" w:rsidRPr="00122818">
        <w:rPr>
          <w:color w:val="FF0000"/>
        </w:rPr>
        <w:t xml:space="preserve"> </w:t>
      </w:r>
      <w:r w:rsidR="00ED53D3" w:rsidRPr="00122818">
        <w:rPr>
          <w:color w:val="FF0000"/>
        </w:rPr>
        <w:t>Project initiated by industry</w:t>
      </w:r>
    </w:p>
    <w:p w14:paraId="3BAD911D" w14:textId="38A6AB1D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137966794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CE2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577CE2" w:rsidRPr="00122818">
        <w:rPr>
          <w:color w:val="FF0000"/>
        </w:rPr>
        <w:t xml:space="preserve"> </w:t>
      </w:r>
      <w:r w:rsidR="00C92BB3" w:rsidRPr="00122818">
        <w:rPr>
          <w:color w:val="FF0000"/>
        </w:rPr>
        <w:t>Project initiated by student</w:t>
      </w:r>
    </w:p>
    <w:p w14:paraId="6CFF4BC1" w14:textId="3DE48EED" w:rsidR="00DD3E58" w:rsidRPr="00122818" w:rsidRDefault="00DD3E58" w:rsidP="00577CE2">
      <w:pPr>
        <w:pStyle w:val="BodyText"/>
        <w:rPr>
          <w:color w:val="FF0000"/>
        </w:rPr>
      </w:pPr>
    </w:p>
    <w:p w14:paraId="044BDED0" w14:textId="0811A48A" w:rsidR="00DD3E58" w:rsidRPr="002D1A5F" w:rsidRDefault="00DD3E58" w:rsidP="00577CE2">
      <w:pPr>
        <w:pStyle w:val="BodyText"/>
      </w:pPr>
      <w:r w:rsidRPr="002D1A5F">
        <w:t>(Multi-disciplinary)</w:t>
      </w:r>
      <w:r w:rsidR="00612F86">
        <w:t>:</w:t>
      </w:r>
    </w:p>
    <w:p w14:paraId="5A41271D" w14:textId="77777777" w:rsidR="002C3ACD" w:rsidRPr="00122818" w:rsidRDefault="002C3ACD" w:rsidP="00577CE2">
      <w:pPr>
        <w:pStyle w:val="BodyText"/>
        <w:rPr>
          <w:color w:val="FF0000"/>
        </w:rPr>
      </w:pPr>
    </w:p>
    <w:p w14:paraId="1BE902A2" w14:textId="3D4B98EE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49670386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ACD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multi-disciplinary</w:t>
      </w:r>
      <w:r w:rsidR="00DB5042" w:rsidRPr="00122818">
        <w:rPr>
          <w:color w:val="FF0000"/>
          <w:lang w:eastAsia="zh-TW"/>
        </w:rPr>
        <w:t xml:space="preserve"> (e.g. ICT and ENG)</w:t>
      </w:r>
    </w:p>
    <w:p w14:paraId="5516D0F3" w14:textId="29226E24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1129207240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ACD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single-disciplinary</w:t>
      </w:r>
      <w:r w:rsidR="00DB5042" w:rsidRPr="00122818">
        <w:rPr>
          <w:color w:val="FF0000"/>
          <w:lang w:eastAsia="zh-TW"/>
        </w:rPr>
        <w:t xml:space="preserve"> (e.g. ICT only)</w:t>
      </w:r>
    </w:p>
    <w:p w14:paraId="0C70C752" w14:textId="77777777" w:rsidR="00B92548" w:rsidRDefault="00B92548" w:rsidP="00B92548">
      <w:pPr>
        <w:pStyle w:val="BodyText"/>
      </w:pPr>
    </w:p>
    <w:p w14:paraId="5D9B5766" w14:textId="77777777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Candidate Particulars:</w:t>
      </w:r>
    </w:p>
    <w:p w14:paraId="2B74D041" w14:textId="77777777" w:rsidR="00B92548" w:rsidRDefault="00B92548" w:rsidP="00B92548">
      <w:pPr>
        <w:pStyle w:val="BodyText"/>
      </w:pPr>
    </w:p>
    <w:p w14:paraId="3B660C2E" w14:textId="13BFDADB" w:rsidR="00B92548" w:rsidRDefault="00B92548" w:rsidP="00B92548">
      <w:pPr>
        <w:pStyle w:val="BodyText"/>
      </w:pPr>
      <w:r>
        <w:t>(</w:t>
      </w:r>
      <w:r w:rsidRPr="00AE1164">
        <w:t xml:space="preserve">Name of </w:t>
      </w:r>
      <w:r>
        <w:t>Candidate)</w:t>
      </w:r>
      <w:r w:rsidRPr="00AE1164">
        <w:t>:</w:t>
      </w:r>
      <w:r>
        <w:t xml:space="preserve"> </w:t>
      </w:r>
      <w:bookmarkStart w:id="0" w:name="Candidate_Name"/>
      <w:sdt>
        <w:sdtPr>
          <w:id w:val="-417796748"/>
          <w:placeholder>
            <w:docPart w:val="7DF5117DDC904DE19D7DDBB55B37CB37"/>
          </w:placeholder>
          <w:showingPlcHdr/>
          <w15:color w:val="FF0000"/>
          <w:text/>
        </w:sdtPr>
        <w:sdtContent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sdtContent>
      </w:sdt>
      <w:bookmarkEnd w:id="0"/>
    </w:p>
    <w:p w14:paraId="54EE0DE3" w14:textId="77777777" w:rsidR="00B92548" w:rsidRDefault="00B92548" w:rsidP="00B92548">
      <w:pPr>
        <w:pStyle w:val="BodyText"/>
      </w:pPr>
    </w:p>
    <w:p w14:paraId="4B979AC0" w14:textId="77777777" w:rsidR="00B92548" w:rsidRDefault="00B92548" w:rsidP="00B92548">
      <w:pPr>
        <w:pStyle w:val="BodyText"/>
      </w:pPr>
      <w:r>
        <w:t>(Matriculation Number)</w:t>
      </w:r>
      <w:r w:rsidRPr="00AE1164">
        <w:t>:</w:t>
      </w:r>
      <w:r>
        <w:t xml:space="preserve"> </w:t>
      </w:r>
      <w:bookmarkStart w:id="1" w:name="Candidate_Matriculation_Number"/>
      <w:sdt>
        <w:sdtPr>
          <w:id w:val="-1092778840"/>
          <w:placeholder>
            <w:docPart w:val="EAC746029A6F43CDA6143B647734F596"/>
          </w:placeholder>
          <w:showingPlcHdr/>
          <w15:color w:val="FF0000"/>
          <w:text/>
        </w:sdtPr>
        <w:sdtContent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sdtContent>
      </w:sdt>
      <w:bookmarkEnd w:id="1"/>
    </w:p>
    <w:p w14:paraId="12189710" w14:textId="77777777" w:rsidR="00B92548" w:rsidRDefault="00B92548" w:rsidP="00B92548">
      <w:pPr>
        <w:pStyle w:val="BodyText"/>
      </w:pPr>
    </w:p>
    <w:p w14:paraId="5467F616" w14:textId="77777777" w:rsidR="00B92548" w:rsidRDefault="00B92548" w:rsidP="00B92548">
      <w:pPr>
        <w:pStyle w:val="BodyText"/>
      </w:pPr>
      <w:r>
        <w:t>(Programme):</w:t>
      </w:r>
    </w:p>
    <w:p w14:paraId="33588974" w14:textId="77777777" w:rsidR="00B92548" w:rsidRDefault="00B92548" w:rsidP="00B92548">
      <w:pPr>
        <w:pStyle w:val="BodyText"/>
      </w:pPr>
    </w:p>
    <w:p w14:paraId="5171B9FA" w14:textId="056BC1FB" w:rsidR="1B2AFCE0" w:rsidRDefault="1B2AFCE0" w:rsidP="660D2A7E">
      <w:pPr>
        <w:pStyle w:val="BodyText"/>
        <w:ind w:firstLine="720"/>
      </w:pPr>
      <w:hyperlink r:id="rId8">
        <w:r w:rsidRPr="660D2A7E">
          <w:t>Applied Artificial Intelligence</w:t>
        </w:r>
      </w:hyperlink>
    </w:p>
    <w:p w14:paraId="19D0B5F8" w14:textId="77777777" w:rsidR="00B92548" w:rsidRDefault="00B92548" w:rsidP="00B92548">
      <w:pPr>
        <w:pStyle w:val="BodyText"/>
      </w:pPr>
    </w:p>
    <w:p w14:paraId="76E1BB44" w14:textId="77777777" w:rsidR="00B92548" w:rsidRDefault="00B92548" w:rsidP="00B92548">
      <w:pPr>
        <w:pStyle w:val="BodyText"/>
      </w:pPr>
      <w:r>
        <w:t xml:space="preserve">(Project Period): </w:t>
      </w:r>
      <w:sdt>
        <w:sdtPr>
          <w:id w:val="418453129"/>
          <w:placeholder>
            <w:docPart w:val="696F21202F7E45519938FC98C2EAB18A"/>
          </w:placeholder>
          <w:showingPlcHdr/>
          <w15:color w:val="FF0000"/>
          <w:date>
            <w:dateFormat w:val="d/M/yyyy"/>
            <w:lid w:val="en-SG"/>
            <w:storeMappedDataAs w:val="dateTime"/>
            <w:calendar w:val="gregorian"/>
          </w:date>
        </w:sdtPr>
        <w:sdtContent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sdtContent>
      </w:sdt>
      <w:r>
        <w:t xml:space="preserve">    to    </w:t>
      </w:r>
      <w:sdt>
        <w:sdtPr>
          <w:id w:val="-2102243038"/>
          <w:placeholder>
            <w:docPart w:val="E7CC64AB80DF40F7ABD0B32BB6AAF995"/>
          </w:placeholder>
          <w:showingPlcHdr/>
          <w15:color w:val="FF0000"/>
          <w:date>
            <w:dateFormat w:val="d/M/yyyy"/>
            <w:lid w:val="en-SG"/>
            <w:storeMappedDataAs w:val="dateTime"/>
            <w:calendar w:val="gregorian"/>
          </w:date>
        </w:sdtPr>
        <w:sdtContent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sdtContent>
      </w:sdt>
    </w:p>
    <w:p w14:paraId="4CDA072E" w14:textId="77777777" w:rsidR="00B92548" w:rsidRDefault="00B92548" w:rsidP="00B92548">
      <w:pPr>
        <w:pStyle w:val="BodyText"/>
      </w:pPr>
    </w:p>
    <w:p w14:paraId="635243B4" w14:textId="77777777" w:rsidR="00B92548" w:rsidRDefault="00B92548" w:rsidP="00B92548">
      <w:pPr>
        <w:pStyle w:val="BodyText"/>
      </w:pPr>
    </w:p>
    <w:p w14:paraId="65FC41FB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Main Academic</w:t>
      </w:r>
      <w:r w:rsidRPr="00AE1164">
        <w:rPr>
          <w:b/>
        </w:rPr>
        <w:t xml:space="preserve"> Supervisor Details:</w:t>
      </w:r>
    </w:p>
    <w:p w14:paraId="197C221D" w14:textId="77777777" w:rsidR="00B92548" w:rsidRPr="00EC7350" w:rsidRDefault="00B92548" w:rsidP="00B92548">
      <w:pPr>
        <w:pStyle w:val="BodyText"/>
      </w:pPr>
    </w:p>
    <w:p w14:paraId="4A35638A" w14:textId="77777777" w:rsidR="00B92548" w:rsidRDefault="00B92548" w:rsidP="00B92548">
      <w:pPr>
        <w:pStyle w:val="BodyText"/>
      </w:pPr>
      <w:r>
        <w:t xml:space="preserve">(Name): </w:t>
      </w:r>
      <w:bookmarkStart w:id="2" w:name="Academic_Supervisor_Name"/>
      <w:sdt>
        <w:sdtPr>
          <w:id w:val="2141225020"/>
          <w:placeholder>
            <w:docPart w:val="E97E0A16A86B46DF9FD324A65CE1CDBE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name</w:t>
          </w:r>
        </w:sdtContent>
      </w:sdt>
      <w:bookmarkEnd w:id="2"/>
    </w:p>
    <w:p w14:paraId="7D387707" w14:textId="77777777" w:rsidR="00B92548" w:rsidRDefault="00B92548" w:rsidP="00B92548">
      <w:pPr>
        <w:pStyle w:val="BodyText"/>
      </w:pPr>
    </w:p>
    <w:p w14:paraId="7A3B35D6" w14:textId="77777777" w:rsidR="00B92548" w:rsidRDefault="00B92548" w:rsidP="00B92548">
      <w:pPr>
        <w:pStyle w:val="BodyText"/>
      </w:pPr>
      <w:r>
        <w:t xml:space="preserve">(Email Address): </w:t>
      </w:r>
      <w:bookmarkStart w:id="3" w:name="Academic_Supervisor_Email_Address"/>
      <w:sdt>
        <w:sdtPr>
          <w:id w:val="-320198354"/>
          <w:placeholder>
            <w:docPart w:val="CAA97C1401E04852B17B61E99CC8025B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email address</w:t>
          </w:r>
        </w:sdtContent>
      </w:sdt>
      <w:bookmarkEnd w:id="3"/>
    </w:p>
    <w:p w14:paraId="4C8D3AF8" w14:textId="77777777" w:rsidR="00B92548" w:rsidRDefault="00B92548" w:rsidP="00B92548">
      <w:pPr>
        <w:pStyle w:val="BodyText"/>
      </w:pPr>
    </w:p>
    <w:p w14:paraId="611C090B" w14:textId="77777777" w:rsidR="00B92548" w:rsidRDefault="00B92548" w:rsidP="00B92548">
      <w:pPr>
        <w:pStyle w:val="BodyText"/>
      </w:pPr>
      <w:r>
        <w:t xml:space="preserve">(Contact Number): </w:t>
      </w:r>
      <w:bookmarkStart w:id="4" w:name="Academic_Supervisor_Contact_Number"/>
      <w:sdt>
        <w:sdtPr>
          <w:id w:val="-600105709"/>
          <w:placeholder>
            <w:docPart w:val="CCE91C07105C4BC287429C617C05426E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contact number</w:t>
          </w:r>
        </w:sdtContent>
      </w:sdt>
      <w:bookmarkEnd w:id="4"/>
    </w:p>
    <w:p w14:paraId="0B93D9BE" w14:textId="77777777" w:rsidR="00B92548" w:rsidRDefault="00B92548" w:rsidP="00B92548">
      <w:pPr>
        <w:pStyle w:val="BodyText"/>
      </w:pPr>
    </w:p>
    <w:p w14:paraId="42151355" w14:textId="77777777" w:rsidR="00B92548" w:rsidRDefault="00B92548" w:rsidP="00B92548">
      <w:pPr>
        <w:pStyle w:val="BodyText"/>
      </w:pPr>
      <w:r>
        <w:t xml:space="preserve">(Designation): </w:t>
      </w:r>
      <w:bookmarkStart w:id="5" w:name="Academic_Supervisor_Designation"/>
      <w:sdt>
        <w:sdtPr>
          <w:id w:val="-1355726687"/>
          <w:placeholder>
            <w:docPart w:val="35C58F2B7E2D4AAFAFE89C9BC379410B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designation</w:t>
          </w:r>
        </w:sdtContent>
      </w:sdt>
      <w:bookmarkEnd w:id="5"/>
    </w:p>
    <w:p w14:paraId="3D937E65" w14:textId="77777777" w:rsidR="00B92548" w:rsidRDefault="00B92548" w:rsidP="00B92548">
      <w:pPr>
        <w:pStyle w:val="BodyText"/>
      </w:pPr>
    </w:p>
    <w:p w14:paraId="5E64AC5A" w14:textId="77777777" w:rsidR="00B92548" w:rsidRDefault="00B92548" w:rsidP="00B92548">
      <w:pPr>
        <w:pStyle w:val="BodyText"/>
      </w:pPr>
    </w:p>
    <w:p w14:paraId="209D4205" w14:textId="1D887289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Industry Supervisor Details:</w:t>
      </w:r>
    </w:p>
    <w:p w14:paraId="4BFA8C3D" w14:textId="77777777" w:rsidR="00B92548" w:rsidRPr="00EC7350" w:rsidRDefault="00B92548" w:rsidP="00B92548">
      <w:pPr>
        <w:pStyle w:val="BodyText"/>
      </w:pPr>
    </w:p>
    <w:p w14:paraId="65E2D281" w14:textId="77777777" w:rsidR="00B92548" w:rsidRDefault="00B92548" w:rsidP="00B92548">
      <w:pPr>
        <w:pStyle w:val="BodyText"/>
      </w:pPr>
      <w:r>
        <w:t xml:space="preserve">(Name): </w:t>
      </w:r>
      <w:bookmarkStart w:id="6" w:name="Industry_Supervisor_Name"/>
      <w:sdt>
        <w:sdtPr>
          <w:id w:val="861784053"/>
          <w:placeholder>
            <w:docPart w:val="97E469EC835C4980B8E8DDFFFBC53671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name</w:t>
          </w:r>
        </w:sdtContent>
      </w:sdt>
      <w:bookmarkEnd w:id="6"/>
    </w:p>
    <w:p w14:paraId="49B2909B" w14:textId="77777777" w:rsidR="00B92548" w:rsidRDefault="00B92548" w:rsidP="00B92548">
      <w:pPr>
        <w:pStyle w:val="BodyText"/>
      </w:pPr>
    </w:p>
    <w:p w14:paraId="626259CE" w14:textId="77777777" w:rsidR="00B92548" w:rsidRDefault="00B92548" w:rsidP="00B92548">
      <w:pPr>
        <w:pStyle w:val="BodyText"/>
      </w:pPr>
      <w:r>
        <w:t xml:space="preserve">(Email Address): </w:t>
      </w:r>
      <w:bookmarkStart w:id="7" w:name="Industry_Supervisor_Email_Address"/>
      <w:sdt>
        <w:sdtPr>
          <w:id w:val="2058896490"/>
          <w:placeholder>
            <w:docPart w:val="000392DBB7C44F0C80774156B9934DB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email address</w:t>
          </w:r>
        </w:sdtContent>
      </w:sdt>
      <w:bookmarkEnd w:id="7"/>
    </w:p>
    <w:p w14:paraId="721C2952" w14:textId="77777777" w:rsidR="00B92548" w:rsidRDefault="00B92548" w:rsidP="00B92548">
      <w:pPr>
        <w:pStyle w:val="BodyText"/>
      </w:pPr>
    </w:p>
    <w:p w14:paraId="3D6A27CC" w14:textId="77777777" w:rsidR="00B92548" w:rsidRDefault="00B92548" w:rsidP="00B92548">
      <w:pPr>
        <w:pStyle w:val="BodyText"/>
      </w:pPr>
      <w:r>
        <w:t xml:space="preserve">(Contact Number): </w:t>
      </w:r>
      <w:bookmarkStart w:id="8" w:name="Industry_Supervisor_Contact_Number"/>
      <w:sdt>
        <w:sdtPr>
          <w:id w:val="-82374714"/>
          <w:placeholder>
            <w:docPart w:val="BBDC70AA79A347ECBFCD8180718C9493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contact number</w:t>
          </w:r>
        </w:sdtContent>
      </w:sdt>
      <w:bookmarkEnd w:id="8"/>
    </w:p>
    <w:p w14:paraId="2C85A470" w14:textId="77777777" w:rsidR="00B92548" w:rsidRDefault="00B92548" w:rsidP="00B92548">
      <w:pPr>
        <w:pStyle w:val="BodyText"/>
      </w:pPr>
    </w:p>
    <w:p w14:paraId="1E0222AC" w14:textId="77777777" w:rsidR="00B92548" w:rsidRDefault="00B92548" w:rsidP="00B92548">
      <w:pPr>
        <w:pStyle w:val="BodyText"/>
      </w:pPr>
      <w:r>
        <w:t xml:space="preserve">(Designation): </w:t>
      </w:r>
      <w:bookmarkStart w:id="9" w:name="Industry_Supervisor_Designation"/>
      <w:sdt>
        <w:sdtPr>
          <w:id w:val="1956675477"/>
          <w:placeholder>
            <w:docPart w:val="2D8AD3A376E14F6DA8B5FF48488F0B3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designation</w:t>
          </w:r>
        </w:sdtContent>
      </w:sdt>
      <w:bookmarkEnd w:id="9"/>
    </w:p>
    <w:p w14:paraId="52F8ECFC" w14:textId="77777777" w:rsidR="00B92548" w:rsidRDefault="00B92548" w:rsidP="00B92548">
      <w:pPr>
        <w:pStyle w:val="BodyText"/>
      </w:pPr>
    </w:p>
    <w:p w14:paraId="32A86AD8" w14:textId="77777777" w:rsidR="00B92548" w:rsidRDefault="00B92548" w:rsidP="00B92548">
      <w:pPr>
        <w:pStyle w:val="BodyText"/>
      </w:pPr>
      <w:r>
        <w:t xml:space="preserve">(Department / Division): </w:t>
      </w:r>
      <w:bookmarkStart w:id="10" w:name="Industry_Supervisor_Department_Division"/>
      <w:sdt>
        <w:sdtPr>
          <w:id w:val="244779553"/>
          <w:placeholder>
            <w:docPart w:val="7BE89AF90B08459CB2CCBB94DAF078A4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department / division</w:t>
          </w:r>
        </w:sdtContent>
      </w:sdt>
      <w:bookmarkEnd w:id="10"/>
    </w:p>
    <w:p w14:paraId="0217BE82" w14:textId="77777777" w:rsidR="00B92548" w:rsidRDefault="00B92548" w:rsidP="00B92548">
      <w:pPr>
        <w:pStyle w:val="BodyText"/>
      </w:pPr>
    </w:p>
    <w:p w14:paraId="75287DE3" w14:textId="77777777" w:rsidR="00603C7A" w:rsidRDefault="00603C7A" w:rsidP="00D8307C">
      <w:pPr>
        <w:pStyle w:val="BodyText"/>
      </w:pPr>
    </w:p>
    <w:p w14:paraId="2D7251F2" w14:textId="77777777" w:rsidR="00603C7A" w:rsidRDefault="00603C7A" w:rsidP="00D8307C">
      <w:pPr>
        <w:pStyle w:val="BodyText"/>
      </w:pPr>
      <w:r>
        <w:br w:type="page"/>
      </w:r>
    </w:p>
    <w:p w14:paraId="15BE7A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Capstone Project Details</w:t>
      </w:r>
    </w:p>
    <w:p w14:paraId="4776BB76" w14:textId="77777777" w:rsidR="00603C7A" w:rsidRDefault="00603C7A" w:rsidP="00A60E08">
      <w:pPr>
        <w:pStyle w:val="BodyText"/>
      </w:pPr>
    </w:p>
    <w:p w14:paraId="23086622" w14:textId="060FCC9B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Overview</w:t>
      </w:r>
      <w:r w:rsidR="009435A8">
        <w:rPr>
          <w:b/>
        </w:rPr>
        <w:t>:</w:t>
      </w:r>
    </w:p>
    <w:p w14:paraId="64A2A090" w14:textId="34913EE3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DF6AAEC" w14:textId="77777777" w:rsidR="00B92548" w:rsidRPr="00B92548" w:rsidRDefault="00B92548" w:rsidP="00B92548">
      <w:pPr>
        <w:pStyle w:val="BodyText"/>
      </w:pPr>
    </w:p>
    <w:sdt>
      <w:sdtPr>
        <w:id w:val="-1188283889"/>
        <w:placeholder>
          <w:docPart w:val="458AE9C12B8B4CA7B8C5DB03DFABD45F"/>
        </w:placeholder>
        <w:showingPlcHdr/>
        <w15:color w:val="FF0000"/>
        <w:text w:multiLine="1"/>
      </w:sdtPr>
      <w:sdtContent>
        <w:p w14:paraId="0B080E2F" w14:textId="3848DC1F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</w:t>
          </w:r>
          <w:r w:rsidR="009435A8" w:rsidRPr="009435A8">
            <w:rPr>
              <w:rStyle w:val="PlaceholderText"/>
              <w:i/>
              <w:color w:val="FF0000"/>
            </w:rPr>
            <w:t xml:space="preserve">a description of the candidate’s </w:t>
          </w:r>
          <w:r w:rsidRPr="009435A8">
            <w:rPr>
              <w:rStyle w:val="PlaceholderText"/>
              <w:i/>
              <w:color w:val="FF0000"/>
            </w:rPr>
            <w:t>capstone project, including its purpose</w:t>
          </w:r>
          <w:r w:rsidR="009435A8" w:rsidRPr="009435A8">
            <w:rPr>
              <w:rStyle w:val="PlaceholderText"/>
              <w:i/>
              <w:color w:val="FF0000"/>
            </w:rPr>
            <w:t>, etc</w:t>
          </w:r>
          <w:r w:rsidRPr="009435A8">
            <w:rPr>
              <w:rStyle w:val="PlaceholderText"/>
              <w:i/>
              <w:color w:val="FF0000"/>
            </w:rPr>
            <w:t>.</w:t>
          </w:r>
        </w:p>
      </w:sdtContent>
    </w:sdt>
    <w:p w14:paraId="5E316AE0" w14:textId="77777777" w:rsidR="009435A8" w:rsidRDefault="009435A8" w:rsidP="00B92548">
      <w:pPr>
        <w:pStyle w:val="BodyText"/>
      </w:pPr>
    </w:p>
    <w:p w14:paraId="4F14CA82" w14:textId="0C414688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Objectives</w:t>
      </w:r>
      <w:r w:rsidR="009435A8">
        <w:rPr>
          <w:b/>
        </w:rPr>
        <w:t>:</w:t>
      </w:r>
    </w:p>
    <w:p w14:paraId="6B731B3B" w14:textId="28BBABF6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39E88F42" w14:textId="77777777" w:rsidR="00B92548" w:rsidRPr="00B92548" w:rsidRDefault="00B92548" w:rsidP="00B92548">
      <w:pPr>
        <w:pStyle w:val="BodyText"/>
      </w:pPr>
    </w:p>
    <w:sdt>
      <w:sdtPr>
        <w:id w:val="-1461255160"/>
        <w:placeholder>
          <w:docPart w:val="09558545275A4B4CA3DE061D794AE100"/>
        </w:placeholder>
        <w:showingPlcHdr/>
        <w15:color w:val="FF0000"/>
        <w:text w:multiLine="1"/>
      </w:sdtPr>
      <w:sdtContent>
        <w:p w14:paraId="29CCB550" w14:textId="1B58A115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a detailed description of the project objectives, i.e., what is </w:t>
          </w:r>
          <w:r w:rsidR="009435A8" w:rsidRPr="009435A8">
            <w:rPr>
              <w:rStyle w:val="PlaceholderText"/>
              <w:i/>
              <w:color w:val="FF0000"/>
            </w:rPr>
            <w:t xml:space="preserve">the candidate </w:t>
          </w:r>
          <w:r w:rsidRPr="009435A8">
            <w:rPr>
              <w:rStyle w:val="PlaceholderText"/>
              <w:i/>
              <w:color w:val="FF0000"/>
            </w:rPr>
            <w:t>expected to accomplish</w:t>
          </w:r>
        </w:p>
      </w:sdtContent>
    </w:sdt>
    <w:p w14:paraId="32285DC0" w14:textId="77777777" w:rsidR="009435A8" w:rsidRDefault="009435A8" w:rsidP="00B92548">
      <w:pPr>
        <w:pStyle w:val="BodyText"/>
      </w:pPr>
    </w:p>
    <w:p w14:paraId="2D548BD7" w14:textId="4D439D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Industry Relevancy</w:t>
      </w:r>
      <w:r w:rsidR="009435A8">
        <w:rPr>
          <w:b/>
        </w:rPr>
        <w:t>:</w:t>
      </w:r>
    </w:p>
    <w:p w14:paraId="5F75C3D9" w14:textId="269F02D2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3E73A77" w14:textId="77777777" w:rsidR="00B92548" w:rsidRPr="00B92548" w:rsidRDefault="00B92548" w:rsidP="00B92548">
      <w:pPr>
        <w:pStyle w:val="BodyText"/>
      </w:pPr>
    </w:p>
    <w:sdt>
      <w:sdtPr>
        <w:id w:val="-344099556"/>
        <w:placeholder>
          <w:docPart w:val="EE67969AA3C94E88AA5BB744B25A0ADA"/>
        </w:placeholder>
        <w:showingPlcHdr/>
        <w15:color w:val="FF0000"/>
        <w:text w:multiLine="1"/>
      </w:sdtPr>
      <w:sdtContent>
        <w:p w14:paraId="18BAD0E2" w14:textId="13A50570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sdtContent>
    </w:sdt>
    <w:p w14:paraId="55FC6C14" w14:textId="77777777" w:rsidR="009435A8" w:rsidRDefault="009435A8" w:rsidP="00B92548">
      <w:pPr>
        <w:pStyle w:val="BodyText"/>
      </w:pPr>
    </w:p>
    <w:p w14:paraId="51EC25EC" w14:textId="3778058C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Scope</w:t>
      </w:r>
      <w:r w:rsidR="009435A8">
        <w:rPr>
          <w:b/>
        </w:rPr>
        <w:t>:</w:t>
      </w:r>
    </w:p>
    <w:p w14:paraId="6A652BBC" w14:textId="03C069A7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64BAF53" w14:textId="77777777" w:rsidR="00B92548" w:rsidRPr="00B92548" w:rsidRDefault="00B92548" w:rsidP="00B92548">
      <w:pPr>
        <w:pStyle w:val="BodyText"/>
      </w:pPr>
    </w:p>
    <w:sdt>
      <w:sdtPr>
        <w:id w:val="464701024"/>
        <w:placeholder>
          <w:docPart w:val="67B0EB680C8D420399292A9EFA96CFD4"/>
        </w:placeholder>
        <w:showingPlcHdr/>
        <w15:color w:val="FF0000"/>
        <w:text w:multiLine="1"/>
      </w:sdtPr>
      <w:sdtContent>
        <w:p w14:paraId="6091EFCC" w14:textId="712D7BC1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sdtContent>
    </w:sdt>
    <w:p w14:paraId="78F198C4" w14:textId="6B9A5FDE" w:rsidR="009435A8" w:rsidRDefault="009435A8" w:rsidP="00B92548">
      <w:pPr>
        <w:pStyle w:val="BodyText"/>
      </w:pPr>
    </w:p>
    <w:p w14:paraId="59A94D7C" w14:textId="777777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Outputs and Deliverables</w:t>
      </w:r>
    </w:p>
    <w:p w14:paraId="76D99F74" w14:textId="7DFBDAEC" w:rsidR="00B92548" w:rsidRPr="006E1278" w:rsidRDefault="00B92548" w:rsidP="00B92548">
      <w:pPr>
        <w:pStyle w:val="BodyText"/>
        <w:rPr>
          <w:i/>
          <w:sz w:val="18"/>
        </w:rPr>
      </w:pPr>
      <w:r w:rsidRPr="006E1278">
        <w:rPr>
          <w:i/>
          <w:sz w:val="18"/>
        </w:rPr>
        <w:t>(Please use a separate sheet if necessary)</w:t>
      </w:r>
    </w:p>
    <w:p w14:paraId="15C715B0" w14:textId="77777777" w:rsidR="00B92548" w:rsidRPr="00B92548" w:rsidRDefault="00B92548" w:rsidP="00B92548">
      <w:pPr>
        <w:pStyle w:val="BodyText"/>
      </w:pPr>
    </w:p>
    <w:sdt>
      <w:sdtPr>
        <w:id w:val="-967980080"/>
        <w:placeholder>
          <w:docPart w:val="B17E4EB311C640A7B59031688C0C4D2A"/>
        </w:placeholder>
        <w:showingPlcHdr/>
        <w15:color w:val="FF0000"/>
        <w:text w:multiLine="1"/>
      </w:sdtPr>
      <w:sdtContent>
        <w:p w14:paraId="1197ADD3" w14:textId="7CB0480B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</w:t>
          </w:r>
          <w:r w:rsidR="009435A8" w:rsidRPr="009435A8">
            <w:rPr>
              <w:rStyle w:val="PlaceholderText"/>
              <w:i/>
              <w:color w:val="FF0000"/>
            </w:rPr>
            <w:t xml:space="preserve"> candidate</w:t>
          </w:r>
        </w:p>
      </w:sdtContent>
    </w:sdt>
    <w:p w14:paraId="11C8C031" w14:textId="77777777" w:rsidR="009435A8" w:rsidRDefault="009435A8" w:rsidP="00B92548">
      <w:pPr>
        <w:pStyle w:val="BodyText"/>
      </w:pPr>
    </w:p>
    <w:p w14:paraId="502682A9" w14:textId="77777777" w:rsidR="00603C7A" w:rsidRDefault="00603C7A" w:rsidP="003A4DC2">
      <w:pPr>
        <w:pStyle w:val="BodyText"/>
      </w:pPr>
    </w:p>
    <w:p w14:paraId="706F6FC6" w14:textId="77777777" w:rsidR="00603C7A" w:rsidRDefault="00603C7A" w:rsidP="003A4DC2">
      <w:pPr>
        <w:pStyle w:val="BodyText"/>
      </w:pPr>
      <w:r>
        <w:br w:type="page"/>
      </w:r>
    </w:p>
    <w:p w14:paraId="7E1FEB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Knowledge and Training Requirements</w:t>
      </w:r>
    </w:p>
    <w:p w14:paraId="29A30E85" w14:textId="77777777" w:rsidR="00603C7A" w:rsidRDefault="00603C7A" w:rsidP="00DB4750">
      <w:pPr>
        <w:pStyle w:val="BodyText"/>
      </w:pPr>
    </w:p>
    <w:p w14:paraId="4F224D6A" w14:textId="17EC5CBE" w:rsidR="00B92548" w:rsidRDefault="00B92548" w:rsidP="006E1278">
      <w:pPr>
        <w:pStyle w:val="BodyText"/>
        <w:rPr>
          <w:b/>
        </w:rPr>
      </w:pPr>
      <w:r>
        <w:rPr>
          <w:b/>
        </w:rPr>
        <w:t xml:space="preserve">Applicable Knowledge from </w:t>
      </w:r>
      <w:r w:rsidR="006E1278">
        <w:rPr>
          <w:b/>
        </w:rPr>
        <w:t xml:space="preserve">the Degree </w:t>
      </w:r>
      <w:r>
        <w:rPr>
          <w:b/>
        </w:rPr>
        <w:t>Programme</w:t>
      </w:r>
    </w:p>
    <w:p w14:paraId="1FA18FDC" w14:textId="17786412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1418B8A0" w14:textId="77777777" w:rsidR="00B92548" w:rsidRPr="006E1278" w:rsidRDefault="00B92548" w:rsidP="006E1278">
      <w:pPr>
        <w:pStyle w:val="BodyText"/>
      </w:pPr>
    </w:p>
    <w:sdt>
      <w:sdtPr>
        <w:id w:val="773065924"/>
        <w:placeholder>
          <w:docPart w:val="23649D7E3A8A42889C9EFD04FC11EB82"/>
        </w:placeholder>
        <w:showingPlcHdr/>
        <w15:color w:val="FF0000"/>
        <w:text w:multiLine="1"/>
      </w:sdtPr>
      <w:sdtContent>
        <w:p w14:paraId="136F9377" w14:textId="1E8C5D52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 w:rsidR="006E1278"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sdtContent>
    </w:sdt>
    <w:p w14:paraId="460B5665" w14:textId="77777777" w:rsidR="006E1278" w:rsidRPr="006E1278" w:rsidRDefault="006E1278" w:rsidP="006E1278">
      <w:pPr>
        <w:pStyle w:val="BodyText"/>
      </w:pPr>
    </w:p>
    <w:p w14:paraId="3A78FEB1" w14:textId="77777777" w:rsidR="00B92548" w:rsidRPr="001B1652" w:rsidRDefault="00B92548" w:rsidP="006E1278">
      <w:pPr>
        <w:pStyle w:val="BodyText"/>
        <w:rPr>
          <w:b/>
        </w:rPr>
      </w:pPr>
      <w:r>
        <w:rPr>
          <w:b/>
        </w:rPr>
        <w:t>Additional Knowledge, Skillsets, or Certifications Required</w:t>
      </w:r>
    </w:p>
    <w:p w14:paraId="4ECFAA8F" w14:textId="77777777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0FCF1D1F" w14:textId="77777777" w:rsidR="00B92548" w:rsidRPr="006E1278" w:rsidRDefault="00B92548" w:rsidP="006E1278">
      <w:pPr>
        <w:pStyle w:val="BodyText"/>
      </w:pPr>
    </w:p>
    <w:sdt>
      <w:sdtPr>
        <w:id w:val="274985427"/>
        <w:placeholder>
          <w:docPart w:val="73983D198E8845779A0F0051EC71A704"/>
        </w:placeholder>
        <w:showingPlcHdr/>
        <w15:color w:val="FF0000"/>
        <w:text w:multiLine="1"/>
      </w:sdtPr>
      <w:sdtContent>
        <w:p w14:paraId="179CFAB1" w14:textId="2C785DB8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sdtContent>
    </w:sdt>
    <w:p w14:paraId="261C5E3F" w14:textId="77777777" w:rsidR="006E1278" w:rsidRDefault="006E1278" w:rsidP="006E1278">
      <w:pPr>
        <w:pStyle w:val="BodyText"/>
      </w:pPr>
    </w:p>
    <w:p w14:paraId="7C4A1643" w14:textId="77777777" w:rsidR="00B92548" w:rsidRDefault="00B92548" w:rsidP="006E1278">
      <w:pPr>
        <w:pStyle w:val="BodyText"/>
        <w:rPr>
          <w:b/>
        </w:rPr>
      </w:pPr>
      <w:r w:rsidRPr="001B1652">
        <w:rPr>
          <w:b/>
        </w:rPr>
        <w:t>Training</w:t>
      </w:r>
      <w:r>
        <w:rPr>
          <w:b/>
        </w:rPr>
        <w:t xml:space="preserve"> Required and</w:t>
      </w:r>
      <w:r w:rsidRPr="001B1652">
        <w:rPr>
          <w:b/>
        </w:rPr>
        <w:t xml:space="preserve"> Provided</w:t>
      </w:r>
    </w:p>
    <w:p w14:paraId="11A49FF7" w14:textId="42A9B7E2" w:rsidR="00B92548" w:rsidRPr="001732DC" w:rsidRDefault="00B92548" w:rsidP="006E1278">
      <w:pPr>
        <w:pStyle w:val="BodyText"/>
        <w:rPr>
          <w:i/>
          <w:sz w:val="18"/>
        </w:rPr>
      </w:pPr>
      <w:r w:rsidRPr="001732DC">
        <w:rPr>
          <w:i/>
          <w:sz w:val="18"/>
        </w:rPr>
        <w:t>(Please use a separate sheet if necessary)</w:t>
      </w:r>
    </w:p>
    <w:p w14:paraId="73998A9D" w14:textId="77777777" w:rsidR="00B92548" w:rsidRPr="006E1278" w:rsidRDefault="00B92548" w:rsidP="006E1278">
      <w:pPr>
        <w:pStyle w:val="BodyText"/>
      </w:pPr>
    </w:p>
    <w:sdt>
      <w:sdtPr>
        <w:id w:val="-122541047"/>
        <w:placeholder>
          <w:docPart w:val="8988DEC1BA164918A9D7FB582A19A97D"/>
        </w:placeholder>
        <w:showingPlcHdr/>
        <w15:color w:val="FF0000"/>
        <w:text w:multiLine="1"/>
      </w:sdtPr>
      <w:sdtContent>
        <w:p w14:paraId="6467989A" w14:textId="34C3E966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 w:rsidR="006E1278"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 w:rsidR="006E1278"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sdtContent>
    </w:sdt>
    <w:p w14:paraId="1EBEBD5E" w14:textId="717E80BE" w:rsidR="00603C7A" w:rsidRDefault="00603C7A" w:rsidP="003A4DC2">
      <w:pPr>
        <w:pStyle w:val="BodyText"/>
      </w:pPr>
    </w:p>
    <w:p w14:paraId="1D1DE273" w14:textId="77777777" w:rsidR="006E1278" w:rsidRDefault="006E1278" w:rsidP="003A4DC2">
      <w:pPr>
        <w:pStyle w:val="BodyText"/>
      </w:pPr>
    </w:p>
    <w:p w14:paraId="16737A92" w14:textId="77777777" w:rsidR="00603C7A" w:rsidRDefault="00603C7A" w:rsidP="00064120">
      <w:pPr>
        <w:pStyle w:val="BodyText"/>
      </w:pPr>
      <w:r>
        <w:br w:type="page"/>
      </w:r>
    </w:p>
    <w:p w14:paraId="00A184EA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Project Timeline</w:t>
      </w:r>
    </w:p>
    <w:p w14:paraId="5663D6EC" w14:textId="545B1AC9" w:rsidR="00B92548" w:rsidRPr="006E1278" w:rsidRDefault="00B92548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(Please use a separate sheet if necessary</w:t>
      </w:r>
      <w:r w:rsidR="006E1278" w:rsidRPr="006E1278">
        <w:rPr>
          <w:i/>
          <w:sz w:val="20"/>
        </w:rPr>
        <w:t xml:space="preserve">; Gantt chart </w:t>
      </w:r>
      <w:r w:rsidR="00DC74BC">
        <w:rPr>
          <w:i/>
          <w:sz w:val="20"/>
        </w:rPr>
        <w:t>should</w:t>
      </w:r>
      <w:r w:rsidR="006E1278" w:rsidRPr="006E1278">
        <w:rPr>
          <w:i/>
          <w:sz w:val="20"/>
        </w:rPr>
        <w:t xml:space="preserve"> be included </w:t>
      </w:r>
      <w:r w:rsidR="00DC74BC">
        <w:rPr>
          <w:i/>
          <w:sz w:val="20"/>
        </w:rPr>
        <w:t>in the</w:t>
      </w:r>
      <w:r w:rsidR="006E1278" w:rsidRPr="006E1278">
        <w:rPr>
          <w:i/>
          <w:sz w:val="20"/>
        </w:rPr>
        <w:t xml:space="preserve"> annex</w:t>
      </w:r>
      <w:r w:rsidRPr="006E1278">
        <w:rPr>
          <w:i/>
          <w:sz w:val="20"/>
        </w:rPr>
        <w:t>)</w:t>
      </w:r>
    </w:p>
    <w:p w14:paraId="4F38F69F" w14:textId="77777777" w:rsidR="00B92548" w:rsidRPr="006E1278" w:rsidRDefault="00B92548" w:rsidP="006E1278">
      <w:pPr>
        <w:pStyle w:val="BodyText"/>
      </w:pPr>
    </w:p>
    <w:sdt>
      <w:sdtPr>
        <w:id w:val="697813163"/>
        <w:placeholder>
          <w:docPart w:val="4AA4074BEF4B48FF83EC004EE7479E35"/>
        </w:placeholder>
        <w:showingPlcHdr/>
        <w15:color w:val="FF0000"/>
        <w:text w:multiLine="1"/>
      </w:sdtPr>
      <w:sdtContent>
        <w:p w14:paraId="575A1843" w14:textId="1227E04E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</w:t>
          </w:r>
          <w:r w:rsidR="006E1278" w:rsidRPr="006E1278">
            <w:rPr>
              <w:rStyle w:val="PlaceholderText"/>
              <w:i/>
              <w:color w:val="FF0000"/>
            </w:rPr>
            <w:t>ected output and deliverables</w:t>
          </w:r>
        </w:p>
      </w:sdtContent>
    </w:sdt>
    <w:p w14:paraId="4385618B" w14:textId="5374DFE6" w:rsidR="00603C7A" w:rsidRDefault="00603C7A" w:rsidP="006E1278">
      <w:pPr>
        <w:pStyle w:val="BodyText"/>
      </w:pPr>
    </w:p>
    <w:p w14:paraId="45BE4FE6" w14:textId="77777777" w:rsidR="006E1278" w:rsidRPr="006E1278" w:rsidRDefault="006E1278" w:rsidP="006E1278">
      <w:pPr>
        <w:pStyle w:val="BodyText"/>
      </w:pPr>
    </w:p>
    <w:p w14:paraId="6EFBFB38" w14:textId="77777777" w:rsidR="00603C7A" w:rsidRDefault="00603C7A" w:rsidP="00C06599">
      <w:pPr>
        <w:pStyle w:val="BodyText"/>
      </w:pPr>
      <w:r>
        <w:br w:type="page"/>
      </w:r>
    </w:p>
    <w:p w14:paraId="53E183F6" w14:textId="0FBC4712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Supervisor Remarks</w:t>
      </w:r>
    </w:p>
    <w:p w14:paraId="1A1F022E" w14:textId="5C278476" w:rsidR="00B92548" w:rsidRPr="006E1278" w:rsidRDefault="00603C7A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(Additional details relevant to the project</w:t>
      </w:r>
      <w:r w:rsidR="006E1278" w:rsidRPr="006E1278">
        <w:rPr>
          <w:i/>
          <w:sz w:val="20"/>
        </w:rPr>
        <w:t>; p</w:t>
      </w:r>
      <w:r w:rsidR="00B92548" w:rsidRPr="006E1278">
        <w:rPr>
          <w:i/>
          <w:sz w:val="20"/>
        </w:rPr>
        <w:t>lease use a separate sheet if necessary)</w:t>
      </w:r>
    </w:p>
    <w:p w14:paraId="32A35855" w14:textId="11B5BF28" w:rsidR="00B92548" w:rsidRDefault="00B92548" w:rsidP="006E1278">
      <w:pPr>
        <w:pStyle w:val="BodyText"/>
      </w:pPr>
    </w:p>
    <w:p w14:paraId="04730D12" w14:textId="15EF7FDD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Industry Supervisor Rem</w:t>
      </w:r>
      <w:r>
        <w:t>arks</w:t>
      </w:r>
    </w:p>
    <w:p w14:paraId="07D9078F" w14:textId="77777777" w:rsidR="006E1278" w:rsidRPr="006E1278" w:rsidRDefault="006E1278" w:rsidP="006E1278">
      <w:pPr>
        <w:pStyle w:val="BodyText"/>
      </w:pPr>
    </w:p>
    <w:sdt>
      <w:sdtPr>
        <w:id w:val="1415043535"/>
        <w:placeholder>
          <w:docPart w:val="0D18F31A539A474A856827FB60CC7C14"/>
        </w:placeholder>
        <w:showingPlcHdr/>
        <w15:color w:val="FF0000"/>
        <w:text w:multiLine="1"/>
      </w:sdtPr>
      <w:sdtContent>
        <w:p w14:paraId="3F808281" w14:textId="77777777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0B9E0C3F" w14:textId="59D3A979" w:rsidR="00603C7A" w:rsidRDefault="00603C7A" w:rsidP="00064120">
      <w:pPr>
        <w:pStyle w:val="BodyText"/>
      </w:pPr>
    </w:p>
    <w:p w14:paraId="4C84CB3E" w14:textId="4FC88199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Academic Supervisor Rem</w:t>
      </w:r>
      <w:r>
        <w:t>arks</w:t>
      </w:r>
    </w:p>
    <w:p w14:paraId="1D75F4F9" w14:textId="77777777" w:rsidR="006E1278" w:rsidRPr="006E1278" w:rsidRDefault="006E1278" w:rsidP="006E1278">
      <w:pPr>
        <w:pStyle w:val="BodyText"/>
      </w:pPr>
    </w:p>
    <w:sdt>
      <w:sdtPr>
        <w:id w:val="-38901724"/>
        <w:placeholder>
          <w:docPart w:val="90CFBAF8F0D141A59631376B85421A08"/>
        </w:placeholder>
        <w:showingPlcHdr/>
        <w15:color w:val="FF0000"/>
        <w:text w:multiLine="1"/>
      </w:sdtPr>
      <w:sdtContent>
        <w:p w14:paraId="5143BA11" w14:textId="77777777" w:rsidR="006E1278" w:rsidRDefault="006E127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2E45EE33" w14:textId="77777777" w:rsidR="006E1278" w:rsidRDefault="006E1278" w:rsidP="006E1278">
      <w:pPr>
        <w:pStyle w:val="BodyText"/>
      </w:pPr>
    </w:p>
    <w:p w14:paraId="5191D874" w14:textId="77777777" w:rsidR="006E1278" w:rsidRDefault="006E1278" w:rsidP="00064120">
      <w:pPr>
        <w:pStyle w:val="BodyText"/>
      </w:pPr>
    </w:p>
    <w:p w14:paraId="49487DD1" w14:textId="77777777" w:rsidR="00603C7A" w:rsidRDefault="00603C7A" w:rsidP="00064120">
      <w:pPr>
        <w:pStyle w:val="BodyText"/>
      </w:pPr>
      <w:r>
        <w:br w:type="page"/>
      </w:r>
    </w:p>
    <w:p w14:paraId="752587CF" w14:textId="77777777" w:rsidR="00BC57DD" w:rsidRPr="00BC57DD" w:rsidRDefault="00BC57DD" w:rsidP="00BC57DD">
      <w:pPr>
        <w:pStyle w:val="ListParagraph"/>
        <w:numPr>
          <w:ilvl w:val="0"/>
          <w:numId w:val="34"/>
        </w:numPr>
        <w:rPr>
          <w:rFonts w:ascii="Arial" w:eastAsia="Arial" w:hAnsi="Arial"/>
          <w:b/>
          <w:bCs/>
          <w:sz w:val="26"/>
          <w:szCs w:val="26"/>
        </w:rPr>
      </w:pPr>
      <w:r w:rsidRPr="00BC57DD">
        <w:rPr>
          <w:rFonts w:ascii="Arial" w:eastAsia="Arial" w:hAnsi="Arial"/>
          <w:b/>
          <w:bCs/>
          <w:sz w:val="26"/>
          <w:szCs w:val="26"/>
        </w:rPr>
        <w:lastRenderedPageBreak/>
        <w:t>Declaration of Conformity</w:t>
      </w:r>
    </w:p>
    <w:p w14:paraId="578EEE9C" w14:textId="77777777" w:rsidR="00603C7A" w:rsidRPr="00BC57DD" w:rsidRDefault="00603C7A" w:rsidP="00BC57DD">
      <w:pPr>
        <w:pStyle w:val="BodyText"/>
      </w:pPr>
    </w:p>
    <w:p w14:paraId="2164BE99" w14:textId="29700829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03C7A">
        <w:t>Industry Supervisor</w:t>
      </w:r>
    </w:p>
    <w:p w14:paraId="30F0CAF3" w14:textId="77777777" w:rsidR="00603C7A" w:rsidRDefault="00603C7A" w:rsidP="00C06599">
      <w:pPr>
        <w:pStyle w:val="BodyText"/>
      </w:pPr>
    </w:p>
    <w:p w14:paraId="20A69E2D" w14:textId="5089A009" w:rsidR="00603C7A" w:rsidRDefault="00603C7A" w:rsidP="00C06599">
      <w:pPr>
        <w:pStyle w:val="BodyText"/>
      </w:pPr>
      <w:r>
        <w:t xml:space="preserve">I hereby acknowledge that I </w:t>
      </w:r>
      <w:r w:rsidRPr="000E2382">
        <w:rPr>
          <w:u w:val="single"/>
        </w:rPr>
        <w:t xml:space="preserve">have engaged and discussed with the </w:t>
      </w:r>
      <w:r w:rsidR="006E1278">
        <w:rPr>
          <w:u w:val="single"/>
        </w:rPr>
        <w:t>Candidate</w:t>
      </w:r>
      <w:r>
        <w:t xml:space="preserve"> on the Capstone Project details above, and we are in agreement on the contents provided in the sections above.</w:t>
      </w:r>
    </w:p>
    <w:p w14:paraId="330EEC48" w14:textId="77777777" w:rsidR="00603C7A" w:rsidRDefault="00603C7A" w:rsidP="00C06599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395ED214" w14:textId="77777777" w:rsidTr="00D330B7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E8B4804" w14:textId="30D9EA14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-369766446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2F5D5B6" wp14:editId="1C1475CB">
                      <wp:extent cx="2088000" cy="648000"/>
                      <wp:effectExtent l="0" t="0" r="7620" b="0"/>
                      <wp:docPr id="2" name="Pictur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2056B4B2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2CA9A3B6" w14:textId="77777777" w:rsidTr="00D330B7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05AE12B3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0DCABA6C" w14:textId="7DDE457F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Industry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Industry_Supervisor_Name \h </w:instrText>
            </w:r>
            <w:r w:rsidR="000E7886">
              <w:fldChar w:fldCharType="separate"/>
            </w:r>
            <w:sdt>
              <w:sdtPr>
                <w:id w:val="-1464955567"/>
                <w:placeholder>
                  <w:docPart w:val="0E1777C4C78942CAAB731333B5A725F1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name</w:t>
                </w:r>
              </w:sdtContent>
            </w:sdt>
            <w:r w:rsidR="000E7886">
              <w:fldChar w:fldCharType="end"/>
            </w:r>
          </w:p>
          <w:p w14:paraId="355E6786" w14:textId="3125DC28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 xml:space="preserve">Designation: </w:t>
            </w:r>
            <w:r w:rsidR="000E7886">
              <w:rPr>
                <w:b/>
              </w:rPr>
              <w:fldChar w:fldCharType="begin"/>
            </w:r>
            <w:r w:rsidR="000E7886">
              <w:rPr>
                <w:b/>
              </w:rPr>
              <w:instrText xml:space="preserve"> REF Industry_Supervisor_Designation \h </w:instrText>
            </w:r>
            <w:r w:rsidR="000E7886">
              <w:rPr>
                <w:b/>
              </w:rPr>
            </w:r>
            <w:r w:rsidR="000E7886">
              <w:rPr>
                <w:b/>
              </w:rPr>
              <w:fldChar w:fldCharType="separate"/>
            </w:r>
            <w:sdt>
              <w:sdtPr>
                <w:id w:val="-1766755703"/>
                <w:placeholder>
                  <w:docPart w:val="6C0538DBFFA34C849DBFD2483CB877A6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designation</w:t>
                </w:r>
              </w:sdtContent>
            </w:sdt>
            <w:r w:rsidR="000E7886">
              <w:rPr>
                <w:b/>
              </w:rPr>
              <w:fldChar w:fldCharType="end"/>
            </w:r>
          </w:p>
          <w:p w14:paraId="01B6528E" w14:textId="14698EC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Department: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Industry_Supervisor_Department_Division \h </w:instrText>
            </w:r>
            <w:r w:rsidR="000E7886">
              <w:fldChar w:fldCharType="separate"/>
            </w:r>
            <w:sdt>
              <w:sdtPr>
                <w:id w:val="-1990401765"/>
                <w:placeholder>
                  <w:docPart w:val="E383213815E84C1888D3EAA4F5EA4D84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department / division</w:t>
                </w:r>
              </w:sdtContent>
            </w:sdt>
            <w:r w:rsidR="000E7886">
              <w:fldChar w:fldCharType="end"/>
            </w:r>
          </w:p>
          <w:p w14:paraId="4A89C104" w14:textId="5B9945B3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Industry_Supervisor_Contact_Number \h </w:instrText>
            </w:r>
            <w:r w:rsidR="000E7886">
              <w:fldChar w:fldCharType="separate"/>
            </w:r>
            <w:sdt>
              <w:sdtPr>
                <w:id w:val="1905325147"/>
                <w:placeholder>
                  <w:docPart w:val="CBB48FBE30CC4113B8BA1C94B7B5ACE2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contact number</w:t>
                </w:r>
              </w:sdtContent>
            </w:sdt>
            <w:r w:rsidR="000E7886">
              <w:fldChar w:fldCharType="end"/>
            </w:r>
          </w:p>
          <w:p w14:paraId="21BE8F79" w14:textId="34ECCE7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Industry_Supervisor_Email_Address \h </w:instrText>
            </w:r>
            <w:r w:rsidR="000E7886">
              <w:fldChar w:fldCharType="separate"/>
            </w:r>
            <w:sdt>
              <w:sdtPr>
                <w:id w:val="-383722078"/>
                <w:placeholder>
                  <w:docPart w:val="D15A15A7E3E74CADA0A81D773F7F2C70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email address</w:t>
                </w:r>
              </w:sdtContent>
            </w:sdt>
            <w:r w:rsidR="000E7886">
              <w:fldChar w:fldCharType="end"/>
            </w:r>
          </w:p>
          <w:p w14:paraId="6B12007D" w14:textId="2692D758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747414225"/>
                <w:placeholder>
                  <w:docPart w:val="267B54B3F76644ADA32C272B9098B35C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02FA50F7" w14:textId="77777777" w:rsidR="00603C7A" w:rsidRPr="00064120" w:rsidRDefault="00603C7A" w:rsidP="00064120">
      <w:pPr>
        <w:pStyle w:val="BodyText"/>
      </w:pPr>
    </w:p>
    <w:p w14:paraId="5800D105" w14:textId="18FABA71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E1278">
        <w:t>Candidate</w:t>
      </w:r>
    </w:p>
    <w:p w14:paraId="325F9CFD" w14:textId="77777777" w:rsidR="00603C7A" w:rsidRDefault="00603C7A" w:rsidP="000E2382">
      <w:pPr>
        <w:pStyle w:val="BodyText"/>
      </w:pPr>
    </w:p>
    <w:p w14:paraId="19165D2B" w14:textId="77777777" w:rsidR="00603C7A" w:rsidRDefault="00603C7A" w:rsidP="000E2382">
      <w:pPr>
        <w:pStyle w:val="BodyText"/>
      </w:pPr>
      <w:r w:rsidRPr="000E2382">
        <w:t xml:space="preserve">I hereby acknowledge that I </w:t>
      </w:r>
      <w:r w:rsidRPr="000E2382">
        <w:rPr>
          <w:u w:val="single"/>
        </w:rPr>
        <w:t>have engaged and discussed with my Industry Supervisor</w:t>
      </w:r>
      <w:r w:rsidRPr="000E2382">
        <w:t xml:space="preserve"> on the C</w:t>
      </w:r>
      <w:r>
        <w:t>apstone Project details above</w:t>
      </w:r>
      <w:r w:rsidRPr="00064120">
        <w:t>, and we are in agreement on the contents provided in the sections above.</w:t>
      </w:r>
    </w:p>
    <w:p w14:paraId="0A010A80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0ECB26F1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64FC75BD" w14:textId="7F1752FF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382612700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CD7ED35" wp14:editId="42B3EBBC">
                      <wp:extent cx="2088000" cy="648000"/>
                      <wp:effectExtent l="0" t="0" r="7620" b="0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443DB810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132C2711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22A198F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5DDAABE0" w14:textId="00AE790A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Candidate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6320B5">
              <w:fldChar w:fldCharType="begin"/>
            </w:r>
            <w:r w:rsidR="006320B5">
              <w:instrText xml:space="preserve"> REF Candidate_Name \h </w:instrText>
            </w:r>
            <w:r w:rsidR="006320B5">
              <w:fldChar w:fldCharType="separate"/>
            </w:r>
            <w:sdt>
              <w:sdtPr>
                <w:id w:val="-724990899"/>
                <w:placeholder>
                  <w:docPart w:val="5953C8CCA29E454B8B46BDF8E52679BD"/>
                </w:placeholder>
                <w:showingPlcHdr/>
                <w15:color w:val="FF0000"/>
                <w:text/>
              </w:sdtPr>
              <w:sdtContent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 w:rsidR="006320B5">
                  <w:rPr>
                    <w:rStyle w:val="PlaceholderText"/>
                    <w:i/>
                    <w:color w:val="FF0000"/>
                  </w:rPr>
                  <w:t>candidate’s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 xml:space="preserve">full 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>name</w:t>
                </w:r>
              </w:sdtContent>
            </w:sdt>
            <w:r w:rsidR="006320B5">
              <w:fldChar w:fldCharType="end"/>
            </w:r>
          </w:p>
          <w:p w14:paraId="2900906F" w14:textId="68CE207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sdt>
              <w:sdtPr>
                <w:id w:val="-1557696194"/>
                <w:placeholder>
                  <w:docPart w:val="E432658C9F31444F93835CA35F6CC45E"/>
                </w:placeholder>
                <w:showingPlcHdr/>
                <w15:color w:val="FF0000"/>
                <w:text/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>
                  <w:rPr>
                    <w:rStyle w:val="PlaceholderText"/>
                    <w:i/>
                    <w:color w:val="FF0000"/>
                  </w:rPr>
                  <w:t>candidate’s</w:t>
                </w:r>
                <w:r w:rsidRPr="00075B0B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>contact number</w:t>
                </w:r>
              </w:sdtContent>
            </w:sdt>
          </w:p>
          <w:p w14:paraId="15B1C6EC" w14:textId="2906DD20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sdt>
              <w:sdtPr>
                <w:id w:val="806052062"/>
                <w:placeholder>
                  <w:docPart w:val="D2048ED4E7A64120B5750954FFAC43BB"/>
                </w:placeholder>
                <w:showingPlcHdr/>
                <w15:color w:val="FF0000"/>
              </w:sdtPr>
              <w:sdtContent>
                <w:r w:rsidR="006320B5" w:rsidRPr="006320B5">
                  <w:rPr>
                    <w:rStyle w:val="PlaceholderText"/>
                    <w:i/>
                    <w:color w:val="FF0000"/>
                  </w:rPr>
                  <w:t>The candidate’s email address</w:t>
                </w:r>
              </w:sdtContent>
            </w:sdt>
          </w:p>
          <w:p w14:paraId="60BECF86" w14:textId="602901FB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73939231"/>
                <w:placeholder>
                  <w:docPart w:val="1C96EAE31B294EBE838ECD2F1E480B80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1FE3736C" w14:textId="77777777" w:rsidR="00603C7A" w:rsidRPr="00064120" w:rsidRDefault="00603C7A" w:rsidP="00064120">
      <w:pPr>
        <w:pStyle w:val="BodyText"/>
      </w:pPr>
    </w:p>
    <w:p w14:paraId="73CFAB35" w14:textId="77777777" w:rsidR="00603C7A" w:rsidRPr="00064120" w:rsidRDefault="00603C7A" w:rsidP="00064120">
      <w:pPr>
        <w:pStyle w:val="BodyText"/>
      </w:pPr>
      <w:r w:rsidRPr="00064120">
        <w:br w:type="page"/>
      </w:r>
    </w:p>
    <w:p w14:paraId="00E7FA35" w14:textId="74FEFDFA" w:rsidR="00603C7A" w:rsidRDefault="00BC57DD" w:rsidP="00E06E5F">
      <w:pPr>
        <w:pStyle w:val="Heading3"/>
        <w:numPr>
          <w:ilvl w:val="1"/>
          <w:numId w:val="34"/>
        </w:numPr>
      </w:pPr>
      <w:r>
        <w:lastRenderedPageBreak/>
        <w:t xml:space="preserve">Declaration by </w:t>
      </w:r>
      <w:r w:rsidR="00603C7A">
        <w:t>Academic Supervisor</w:t>
      </w:r>
    </w:p>
    <w:p w14:paraId="5E7670BC" w14:textId="77777777" w:rsidR="00603C7A" w:rsidRDefault="00603C7A" w:rsidP="000E2382">
      <w:pPr>
        <w:pStyle w:val="BodyText"/>
      </w:pPr>
    </w:p>
    <w:p w14:paraId="00CFBFF5" w14:textId="7CAEDDAA" w:rsidR="00603C7A" w:rsidRDefault="00603C7A" w:rsidP="000E2382">
      <w:pPr>
        <w:pStyle w:val="BodyText"/>
      </w:pPr>
      <w:r>
        <w:t xml:space="preserve">I hereby acknowledge that I </w:t>
      </w:r>
      <w:r w:rsidRPr="0D27A2FF">
        <w:rPr>
          <w:u w:val="single"/>
        </w:rPr>
        <w:t>have read and understood the Capstone Project details above</w:t>
      </w:r>
      <w:r>
        <w:t xml:space="preserve">.  I believe that the proposed project is appropriate to fulfil the requirements for the </w:t>
      </w:r>
      <w:r w:rsidR="092E4F91" w:rsidRPr="0D27A2FF">
        <w:rPr>
          <w:b/>
          <w:bCs/>
        </w:rPr>
        <w:t>AAI</w:t>
      </w:r>
      <w:r w:rsidRPr="0D27A2FF">
        <w:rPr>
          <w:b/>
          <w:bCs/>
        </w:rPr>
        <w:t>4001 Capstone Project</w:t>
      </w:r>
      <w:r>
        <w:t xml:space="preserve"> module.</w:t>
      </w:r>
    </w:p>
    <w:p w14:paraId="3D03C8E9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58B206D8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53F613F" w14:textId="42296C65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228116534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4A303B3A" wp14:editId="375D066C">
                      <wp:extent cx="2088000" cy="648000"/>
                      <wp:effectExtent l="0" t="0" r="7620" b="0"/>
                      <wp:docPr id="3" name="Pictur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7B828194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5F8251F8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0BD84E1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82B17F3" w14:textId="5E86DDA3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Academic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Academic_Supervisor_Name \h </w:instrText>
            </w:r>
            <w:r w:rsidR="00995E20">
              <w:fldChar w:fldCharType="separate"/>
            </w:r>
            <w:sdt>
              <w:sdtPr>
                <w:id w:val="-925104142"/>
                <w:placeholder>
                  <w:docPart w:val="FF38EA1EC4A048CEAF38B477A2E7CA41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name</w:t>
                </w:r>
              </w:sdtContent>
            </w:sdt>
            <w:r w:rsidR="00995E20">
              <w:fldChar w:fldCharType="end"/>
            </w:r>
          </w:p>
          <w:p w14:paraId="2842ADBB" w14:textId="5BEDEA1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Academic_Supervisor_Contact_Number \h </w:instrText>
            </w:r>
            <w:r w:rsidR="00995E20">
              <w:fldChar w:fldCharType="separate"/>
            </w:r>
            <w:sdt>
              <w:sdtPr>
                <w:id w:val="-1490935775"/>
                <w:placeholder>
                  <w:docPart w:val="CACE86C4FDDA4DC28FCB87D2762E9BE4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contact number</w:t>
                </w:r>
              </w:sdtContent>
            </w:sdt>
            <w:r w:rsidR="00995E20">
              <w:fldChar w:fldCharType="end"/>
            </w:r>
          </w:p>
          <w:p w14:paraId="210F9A81" w14:textId="5FEF772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Academic_Supervisor_Email_Address \h </w:instrText>
            </w:r>
            <w:r w:rsidR="00995E20">
              <w:fldChar w:fldCharType="separate"/>
            </w:r>
            <w:sdt>
              <w:sdtPr>
                <w:id w:val="17515216"/>
                <w:placeholder>
                  <w:docPart w:val="65EAF344F3DD4D7D81A728FB6B55A8AF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email address</w:t>
                </w:r>
              </w:sdtContent>
            </w:sdt>
            <w:r w:rsidR="00995E20">
              <w:fldChar w:fldCharType="end"/>
            </w:r>
          </w:p>
          <w:p w14:paraId="18D5DCBF" w14:textId="6EA709D9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027085963"/>
                <w:placeholder>
                  <w:docPart w:val="D39BE6E7511741AABADC1FDBFB96F179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258F74FB" w14:textId="77777777" w:rsidR="00603C7A" w:rsidRDefault="00603C7A" w:rsidP="00A60E08">
      <w:pPr>
        <w:pStyle w:val="BodyText"/>
      </w:pPr>
    </w:p>
    <w:p w14:paraId="0B878B84" w14:textId="77777777" w:rsidR="00603C7A" w:rsidRDefault="00603C7A" w:rsidP="00A60E08">
      <w:pPr>
        <w:pStyle w:val="BodyText"/>
      </w:pPr>
    </w:p>
    <w:p w14:paraId="6A00019F" w14:textId="77777777" w:rsidR="00603C7A" w:rsidRDefault="00603C7A" w:rsidP="00A60E08">
      <w:pPr>
        <w:pStyle w:val="BodyText"/>
        <w:jc w:val="center"/>
        <w:rPr>
          <w:b/>
        </w:rPr>
      </w:pPr>
      <w:r>
        <w:rPr>
          <w:b/>
        </w:rPr>
        <w:t>END OF FORM B</w:t>
      </w:r>
    </w:p>
    <w:sectPr w:rsidR="00603C7A" w:rsidSect="00054A33">
      <w:headerReference w:type="default" r:id="rId10"/>
      <w:footerReference w:type="default" r:id="rId11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1091C" w14:textId="77777777" w:rsidR="00B03A7A" w:rsidRDefault="00B03A7A" w:rsidP="006E7489">
      <w:r>
        <w:separator/>
      </w:r>
    </w:p>
  </w:endnote>
  <w:endnote w:type="continuationSeparator" w:id="0">
    <w:p w14:paraId="4E56B91E" w14:textId="77777777" w:rsidR="00B03A7A" w:rsidRDefault="00B03A7A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2908" w14:textId="2C3EC2A5" w:rsidR="00B94E13" w:rsidRPr="008F2958" w:rsidRDefault="660D2A7E" w:rsidP="660D2A7E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  <w:tab w:val="right" w:pos="13718"/>
      </w:tabs>
      <w:rPr>
        <w:rFonts w:asciiTheme="majorHAnsi" w:hAnsiTheme="majorHAnsi"/>
      </w:rPr>
    </w:pPr>
    <w:r w:rsidRPr="660D2A7E">
      <w:rPr>
        <w:rFonts w:asciiTheme="majorHAnsi" w:eastAsiaTheme="majorEastAsia" w:hAnsiTheme="majorHAnsi" w:cstheme="majorBidi"/>
        <w:noProof/>
        <w:sz w:val="16"/>
        <w:szCs w:val="16"/>
        <w:lang w:eastAsia="zh-SG"/>
      </w:rPr>
      <w:t>AAI4001 Capstone Project - Form B; R2021-01</w:t>
    </w:r>
    <w:r w:rsidR="00FE6791">
      <w:tab/>
    </w:r>
    <w:r w:rsidR="00FE6791">
      <w:tab/>
    </w:r>
    <w:r w:rsidRPr="660D2A7E">
      <w:rPr>
        <w:rFonts w:asciiTheme="majorHAnsi" w:eastAsiaTheme="majorEastAsia" w:hAnsiTheme="majorHAnsi" w:cstheme="majorBidi"/>
        <w:sz w:val="16"/>
        <w:szCs w:val="16"/>
      </w:rPr>
      <w:t xml:space="preserve">Page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hAnsiTheme="majorHAnsi"/>
        <w:sz w:val="16"/>
        <w:szCs w:val="16"/>
      </w:rPr>
      <w:instrText xml:space="preserve"> PAGE   \* MERGEFORMAT </w:instrText>
    </w:r>
    <w:r w:rsidR="00FE6791" w:rsidRPr="660D2A7E">
      <w:rPr>
        <w:rFonts w:asciiTheme="majorHAnsi" w:hAnsiTheme="majorHAnsi"/>
        <w:sz w:val="16"/>
        <w:szCs w:val="16"/>
      </w:rPr>
      <w:fldChar w:fldCharType="separate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>3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 xml:space="preserve"> of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instrText xml:space="preserve"> SECTIONPAGES  \* Arabic  \* MERGEFORMAT </w:instrTex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separate"/>
    </w:r>
    <w:r w:rsidR="00DC74BC">
      <w:rPr>
        <w:rFonts w:asciiTheme="majorHAnsi" w:eastAsiaTheme="majorEastAsia" w:hAnsiTheme="majorHAnsi" w:cstheme="majorBidi"/>
        <w:noProof/>
        <w:sz w:val="16"/>
        <w:szCs w:val="16"/>
      </w:rPr>
      <w:t>8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</w:p>
  <w:p w14:paraId="3FB3E1B6" w14:textId="77777777" w:rsidR="00B94E13" w:rsidRPr="003B0317" w:rsidRDefault="00B94E13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7065" w14:textId="77777777" w:rsidR="00B03A7A" w:rsidRDefault="00B03A7A" w:rsidP="006E7489">
      <w:r>
        <w:separator/>
      </w:r>
    </w:p>
  </w:footnote>
  <w:footnote w:type="continuationSeparator" w:id="0">
    <w:p w14:paraId="1530B73F" w14:textId="77777777" w:rsidR="00B03A7A" w:rsidRDefault="00B03A7A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9642" w14:textId="77777777" w:rsidR="00B94E13" w:rsidRDefault="00B94E13" w:rsidP="00FE6791">
    <w:pPr>
      <w:pStyle w:val="Header"/>
      <w:tabs>
        <w:tab w:val="clear" w:pos="9026"/>
        <w:tab w:val="right" w:pos="9027"/>
      </w:tabs>
    </w:pPr>
    <w:r>
      <w:tab/>
    </w:r>
    <w:r>
      <w:tab/>
    </w:r>
    <w:r>
      <w:rPr>
        <w:rFonts w:ascii="Calibri" w:hAnsi="Calibri"/>
        <w:noProof/>
        <w:color w:val="1F497D"/>
        <w:sz w:val="20"/>
        <w:szCs w:val="20"/>
        <w:lang w:eastAsia="en-SG"/>
      </w:rPr>
      <w:drawing>
        <wp:inline distT="0" distB="0" distL="0" distR="0" wp14:anchorId="1D3BDA3D" wp14:editId="1C302104">
          <wp:extent cx="914400" cy="454395"/>
          <wp:effectExtent l="0" t="0" r="0" b="3175"/>
          <wp:docPr id="7" name="Picture 7" descr="cid:image001.jpg@01CD18BD.6152BB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18BD.6152BBF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479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" w15:restartNumberingAfterBreak="0">
    <w:nsid w:val="1156350C"/>
    <w:multiLevelType w:val="hybridMultilevel"/>
    <w:tmpl w:val="B42CA0C0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14D304AF"/>
    <w:multiLevelType w:val="hybridMultilevel"/>
    <w:tmpl w:val="D786E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470"/>
    <w:multiLevelType w:val="hybridMultilevel"/>
    <w:tmpl w:val="BEE29C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F4483"/>
    <w:multiLevelType w:val="hybridMultilevel"/>
    <w:tmpl w:val="1A023C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2AD3"/>
    <w:multiLevelType w:val="hybridMultilevel"/>
    <w:tmpl w:val="357C4F9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23C20FBA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7" w15:restartNumberingAfterBreak="0">
    <w:nsid w:val="2C711AC7"/>
    <w:multiLevelType w:val="hybridMultilevel"/>
    <w:tmpl w:val="FA86957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30501E0B"/>
    <w:multiLevelType w:val="hybridMultilevel"/>
    <w:tmpl w:val="83A2476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39291CB5"/>
    <w:multiLevelType w:val="hybridMultilevel"/>
    <w:tmpl w:val="819CB1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D4FF2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1" w15:restartNumberingAfterBreak="0">
    <w:nsid w:val="3CB53AFA"/>
    <w:multiLevelType w:val="hybridMultilevel"/>
    <w:tmpl w:val="7B2CBB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3E79"/>
    <w:multiLevelType w:val="hybridMultilevel"/>
    <w:tmpl w:val="DBEC69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44B55"/>
    <w:multiLevelType w:val="hybridMultilevel"/>
    <w:tmpl w:val="8D5C71A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45C55717"/>
    <w:multiLevelType w:val="hybridMultilevel"/>
    <w:tmpl w:val="993873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004AE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6" w15:restartNumberingAfterBreak="0">
    <w:nsid w:val="4B746929"/>
    <w:multiLevelType w:val="hybridMultilevel"/>
    <w:tmpl w:val="17545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84E9E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8" w15:restartNumberingAfterBreak="0">
    <w:nsid w:val="4F2E6998"/>
    <w:multiLevelType w:val="hybridMultilevel"/>
    <w:tmpl w:val="4E86F7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C2050"/>
    <w:multiLevelType w:val="hybridMultilevel"/>
    <w:tmpl w:val="B408190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0" w15:restartNumberingAfterBreak="0">
    <w:nsid w:val="5856297E"/>
    <w:multiLevelType w:val="hybridMultilevel"/>
    <w:tmpl w:val="21820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7223A"/>
    <w:multiLevelType w:val="hybridMultilevel"/>
    <w:tmpl w:val="73829B34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5EFA77AF"/>
    <w:multiLevelType w:val="hybridMultilevel"/>
    <w:tmpl w:val="B2C0E4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109BF"/>
    <w:multiLevelType w:val="hybridMultilevel"/>
    <w:tmpl w:val="2C5A048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673C4304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5" w15:restartNumberingAfterBreak="0">
    <w:nsid w:val="6ACD1596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6" w15:restartNumberingAfterBreak="0">
    <w:nsid w:val="6D4E18E9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7" w15:restartNumberingAfterBreak="0">
    <w:nsid w:val="6DC2708F"/>
    <w:multiLevelType w:val="hybridMultilevel"/>
    <w:tmpl w:val="F3E67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20A48"/>
    <w:multiLevelType w:val="hybridMultilevel"/>
    <w:tmpl w:val="1DB4099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0EA0007"/>
    <w:multiLevelType w:val="hybridMultilevel"/>
    <w:tmpl w:val="665EC3D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0" w15:restartNumberingAfterBreak="0">
    <w:nsid w:val="75B742D4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1" w15:restartNumberingAfterBreak="0">
    <w:nsid w:val="78564492"/>
    <w:multiLevelType w:val="hybridMultilevel"/>
    <w:tmpl w:val="AE3EEF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6319F"/>
    <w:multiLevelType w:val="hybridMultilevel"/>
    <w:tmpl w:val="CF02324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7C330D3F"/>
    <w:multiLevelType w:val="hybridMultilevel"/>
    <w:tmpl w:val="CA86128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707416157">
    <w:abstractNumId w:val="24"/>
  </w:num>
  <w:num w:numId="2" w16cid:durableId="1426026415">
    <w:abstractNumId w:val="17"/>
  </w:num>
  <w:num w:numId="3" w16cid:durableId="1726105133">
    <w:abstractNumId w:val="32"/>
  </w:num>
  <w:num w:numId="4" w16cid:durableId="878861071">
    <w:abstractNumId w:val="1"/>
  </w:num>
  <w:num w:numId="5" w16cid:durableId="928585908">
    <w:abstractNumId w:val="16"/>
  </w:num>
  <w:num w:numId="6" w16cid:durableId="663356694">
    <w:abstractNumId w:val="11"/>
  </w:num>
  <w:num w:numId="7" w16cid:durableId="1136293645">
    <w:abstractNumId w:val="9"/>
  </w:num>
  <w:num w:numId="8" w16cid:durableId="1834223557">
    <w:abstractNumId w:val="25"/>
  </w:num>
  <w:num w:numId="9" w16cid:durableId="460197837">
    <w:abstractNumId w:val="30"/>
  </w:num>
  <w:num w:numId="10" w16cid:durableId="1767966421">
    <w:abstractNumId w:val="21"/>
  </w:num>
  <w:num w:numId="11" w16cid:durableId="1414667548">
    <w:abstractNumId w:val="5"/>
  </w:num>
  <w:num w:numId="12" w16cid:durableId="1270312173">
    <w:abstractNumId w:val="7"/>
  </w:num>
  <w:num w:numId="13" w16cid:durableId="386147144">
    <w:abstractNumId w:val="23"/>
  </w:num>
  <w:num w:numId="14" w16cid:durableId="1198540922">
    <w:abstractNumId w:val="29"/>
  </w:num>
  <w:num w:numId="15" w16cid:durableId="2146308594">
    <w:abstractNumId w:val="28"/>
  </w:num>
  <w:num w:numId="16" w16cid:durableId="958993733">
    <w:abstractNumId w:val="8"/>
  </w:num>
  <w:num w:numId="17" w16cid:durableId="193344575">
    <w:abstractNumId w:val="19"/>
  </w:num>
  <w:num w:numId="18" w16cid:durableId="515968762">
    <w:abstractNumId w:val="6"/>
  </w:num>
  <w:num w:numId="19" w16cid:durableId="850876169">
    <w:abstractNumId w:val="33"/>
  </w:num>
  <w:num w:numId="20" w16cid:durableId="1174493544">
    <w:abstractNumId w:val="13"/>
  </w:num>
  <w:num w:numId="21" w16cid:durableId="1308632496">
    <w:abstractNumId w:val="10"/>
  </w:num>
  <w:num w:numId="22" w16cid:durableId="953828239">
    <w:abstractNumId w:val="26"/>
  </w:num>
  <w:num w:numId="23" w16cid:durableId="2008821596">
    <w:abstractNumId w:val="15"/>
  </w:num>
  <w:num w:numId="24" w16cid:durableId="135731291">
    <w:abstractNumId w:val="31"/>
  </w:num>
  <w:num w:numId="25" w16cid:durableId="1962153884">
    <w:abstractNumId w:val="27"/>
  </w:num>
  <w:num w:numId="26" w16cid:durableId="423767873">
    <w:abstractNumId w:val="22"/>
  </w:num>
  <w:num w:numId="27" w16cid:durableId="1814714958">
    <w:abstractNumId w:val="20"/>
  </w:num>
  <w:num w:numId="28" w16cid:durableId="583685734">
    <w:abstractNumId w:val="4"/>
  </w:num>
  <w:num w:numId="29" w16cid:durableId="435953518">
    <w:abstractNumId w:val="3"/>
  </w:num>
  <w:num w:numId="30" w16cid:durableId="1384016139">
    <w:abstractNumId w:val="14"/>
  </w:num>
  <w:num w:numId="31" w16cid:durableId="1039470389">
    <w:abstractNumId w:val="18"/>
  </w:num>
  <w:num w:numId="32" w16cid:durableId="1412654226">
    <w:abstractNumId w:val="2"/>
  </w:num>
  <w:num w:numId="33" w16cid:durableId="47337019">
    <w:abstractNumId w:val="12"/>
  </w:num>
  <w:num w:numId="34" w16cid:durableId="935675198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jc2tLS0NDE0MjVS0lEKTi0uzszPAykwqgUA8YPdtSwAAAA="/>
  </w:docVars>
  <w:rsids>
    <w:rsidRoot w:val="00914BEA"/>
    <w:rsid w:val="00001DA4"/>
    <w:rsid w:val="000020C6"/>
    <w:rsid w:val="0000440F"/>
    <w:rsid w:val="000076AA"/>
    <w:rsid w:val="00010D96"/>
    <w:rsid w:val="00013D30"/>
    <w:rsid w:val="0001442C"/>
    <w:rsid w:val="00021F71"/>
    <w:rsid w:val="000237E7"/>
    <w:rsid w:val="00024699"/>
    <w:rsid w:val="00025CA8"/>
    <w:rsid w:val="000331A6"/>
    <w:rsid w:val="000346A2"/>
    <w:rsid w:val="00034763"/>
    <w:rsid w:val="00040143"/>
    <w:rsid w:val="000540F2"/>
    <w:rsid w:val="00054A33"/>
    <w:rsid w:val="000612E4"/>
    <w:rsid w:val="00064120"/>
    <w:rsid w:val="00071138"/>
    <w:rsid w:val="00071888"/>
    <w:rsid w:val="000739A1"/>
    <w:rsid w:val="00073C5F"/>
    <w:rsid w:val="00077467"/>
    <w:rsid w:val="00087A4F"/>
    <w:rsid w:val="000A0EA5"/>
    <w:rsid w:val="000A1B91"/>
    <w:rsid w:val="000A42DB"/>
    <w:rsid w:val="000A4657"/>
    <w:rsid w:val="000B3873"/>
    <w:rsid w:val="000B5D3E"/>
    <w:rsid w:val="000B60CF"/>
    <w:rsid w:val="000C2BB0"/>
    <w:rsid w:val="000C3461"/>
    <w:rsid w:val="000C3DA8"/>
    <w:rsid w:val="000D3060"/>
    <w:rsid w:val="000D3924"/>
    <w:rsid w:val="000E1CB5"/>
    <w:rsid w:val="000E2382"/>
    <w:rsid w:val="000E3A50"/>
    <w:rsid w:val="000E711D"/>
    <w:rsid w:val="000E7886"/>
    <w:rsid w:val="000F1D7D"/>
    <w:rsid w:val="000F3BAE"/>
    <w:rsid w:val="000F6120"/>
    <w:rsid w:val="00104B9A"/>
    <w:rsid w:val="00107D99"/>
    <w:rsid w:val="00113D7C"/>
    <w:rsid w:val="00116B72"/>
    <w:rsid w:val="00116BB4"/>
    <w:rsid w:val="00117B49"/>
    <w:rsid w:val="00120036"/>
    <w:rsid w:val="00120410"/>
    <w:rsid w:val="001212EE"/>
    <w:rsid w:val="00121CB7"/>
    <w:rsid w:val="00122818"/>
    <w:rsid w:val="00122D14"/>
    <w:rsid w:val="0012321B"/>
    <w:rsid w:val="0012581E"/>
    <w:rsid w:val="00130EEA"/>
    <w:rsid w:val="0013497C"/>
    <w:rsid w:val="00134AD3"/>
    <w:rsid w:val="001366C3"/>
    <w:rsid w:val="0014176F"/>
    <w:rsid w:val="00143259"/>
    <w:rsid w:val="00146259"/>
    <w:rsid w:val="0015160F"/>
    <w:rsid w:val="001541C6"/>
    <w:rsid w:val="001550B2"/>
    <w:rsid w:val="001556D1"/>
    <w:rsid w:val="00156363"/>
    <w:rsid w:val="001565EB"/>
    <w:rsid w:val="00156AC7"/>
    <w:rsid w:val="00161588"/>
    <w:rsid w:val="0016192E"/>
    <w:rsid w:val="00162E01"/>
    <w:rsid w:val="00163429"/>
    <w:rsid w:val="00165643"/>
    <w:rsid w:val="001672A5"/>
    <w:rsid w:val="001732DC"/>
    <w:rsid w:val="001748DE"/>
    <w:rsid w:val="001770A5"/>
    <w:rsid w:val="001772EF"/>
    <w:rsid w:val="00177343"/>
    <w:rsid w:val="001842ED"/>
    <w:rsid w:val="001854CA"/>
    <w:rsid w:val="00186C7C"/>
    <w:rsid w:val="0019222C"/>
    <w:rsid w:val="00193471"/>
    <w:rsid w:val="001953DC"/>
    <w:rsid w:val="00195FB2"/>
    <w:rsid w:val="001968FA"/>
    <w:rsid w:val="001A10E9"/>
    <w:rsid w:val="001A4EA3"/>
    <w:rsid w:val="001B0CA1"/>
    <w:rsid w:val="001B1652"/>
    <w:rsid w:val="001B1F2E"/>
    <w:rsid w:val="001B3EAD"/>
    <w:rsid w:val="001B425E"/>
    <w:rsid w:val="001B531D"/>
    <w:rsid w:val="001C0510"/>
    <w:rsid w:val="001C13FA"/>
    <w:rsid w:val="001D0064"/>
    <w:rsid w:val="001D3D30"/>
    <w:rsid w:val="001D4F16"/>
    <w:rsid w:val="001D5067"/>
    <w:rsid w:val="001E12EA"/>
    <w:rsid w:val="001E2584"/>
    <w:rsid w:val="001E5287"/>
    <w:rsid w:val="001E52F9"/>
    <w:rsid w:val="001E6045"/>
    <w:rsid w:val="001E64BC"/>
    <w:rsid w:val="001F375A"/>
    <w:rsid w:val="001F55D2"/>
    <w:rsid w:val="0020001F"/>
    <w:rsid w:val="00204D9B"/>
    <w:rsid w:val="002053A1"/>
    <w:rsid w:val="0021179F"/>
    <w:rsid w:val="002122DA"/>
    <w:rsid w:val="00213F5C"/>
    <w:rsid w:val="0021707D"/>
    <w:rsid w:val="00217209"/>
    <w:rsid w:val="0022066A"/>
    <w:rsid w:val="00220E2F"/>
    <w:rsid w:val="00220EB7"/>
    <w:rsid w:val="002217E0"/>
    <w:rsid w:val="0022609C"/>
    <w:rsid w:val="00235B26"/>
    <w:rsid w:val="0023754B"/>
    <w:rsid w:val="00240E1E"/>
    <w:rsid w:val="00240EAC"/>
    <w:rsid w:val="00242F77"/>
    <w:rsid w:val="00243A45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74548"/>
    <w:rsid w:val="002804C8"/>
    <w:rsid w:val="00283436"/>
    <w:rsid w:val="00283BDC"/>
    <w:rsid w:val="002908F4"/>
    <w:rsid w:val="00293CE9"/>
    <w:rsid w:val="00294547"/>
    <w:rsid w:val="00296AA8"/>
    <w:rsid w:val="002A47DF"/>
    <w:rsid w:val="002A60E1"/>
    <w:rsid w:val="002A63EE"/>
    <w:rsid w:val="002A7C65"/>
    <w:rsid w:val="002B309D"/>
    <w:rsid w:val="002C3ACD"/>
    <w:rsid w:val="002C4FD4"/>
    <w:rsid w:val="002C56F0"/>
    <w:rsid w:val="002D188A"/>
    <w:rsid w:val="002D1A5F"/>
    <w:rsid w:val="002D3664"/>
    <w:rsid w:val="002D4BED"/>
    <w:rsid w:val="002E12BF"/>
    <w:rsid w:val="002E2B77"/>
    <w:rsid w:val="002E677B"/>
    <w:rsid w:val="002F1E10"/>
    <w:rsid w:val="002F31B6"/>
    <w:rsid w:val="002F31C1"/>
    <w:rsid w:val="002F4891"/>
    <w:rsid w:val="002F6298"/>
    <w:rsid w:val="002F7A0A"/>
    <w:rsid w:val="0030039E"/>
    <w:rsid w:val="003055DE"/>
    <w:rsid w:val="00305DE0"/>
    <w:rsid w:val="00306822"/>
    <w:rsid w:val="00307785"/>
    <w:rsid w:val="00307C84"/>
    <w:rsid w:val="003166AD"/>
    <w:rsid w:val="003176B1"/>
    <w:rsid w:val="0032320C"/>
    <w:rsid w:val="003235BA"/>
    <w:rsid w:val="00323DFE"/>
    <w:rsid w:val="00324BB7"/>
    <w:rsid w:val="00330FFF"/>
    <w:rsid w:val="00331049"/>
    <w:rsid w:val="00334A57"/>
    <w:rsid w:val="00337E17"/>
    <w:rsid w:val="003471D7"/>
    <w:rsid w:val="00347E2A"/>
    <w:rsid w:val="00350CCF"/>
    <w:rsid w:val="00355D26"/>
    <w:rsid w:val="00356EFD"/>
    <w:rsid w:val="00356FFE"/>
    <w:rsid w:val="00360132"/>
    <w:rsid w:val="00363061"/>
    <w:rsid w:val="003669C4"/>
    <w:rsid w:val="00366B8E"/>
    <w:rsid w:val="00371173"/>
    <w:rsid w:val="0037321A"/>
    <w:rsid w:val="003733EC"/>
    <w:rsid w:val="00382B85"/>
    <w:rsid w:val="00385F86"/>
    <w:rsid w:val="00390017"/>
    <w:rsid w:val="003918BA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317"/>
    <w:rsid w:val="003C09BD"/>
    <w:rsid w:val="003C191F"/>
    <w:rsid w:val="003D40B8"/>
    <w:rsid w:val="003D6711"/>
    <w:rsid w:val="003D7327"/>
    <w:rsid w:val="003E17A0"/>
    <w:rsid w:val="003E1CF3"/>
    <w:rsid w:val="003E4959"/>
    <w:rsid w:val="003E61A9"/>
    <w:rsid w:val="003E6571"/>
    <w:rsid w:val="003F4590"/>
    <w:rsid w:val="003F700E"/>
    <w:rsid w:val="00400876"/>
    <w:rsid w:val="00411C7C"/>
    <w:rsid w:val="00413780"/>
    <w:rsid w:val="0041453A"/>
    <w:rsid w:val="00416118"/>
    <w:rsid w:val="00416D80"/>
    <w:rsid w:val="0042045A"/>
    <w:rsid w:val="00420860"/>
    <w:rsid w:val="004249E9"/>
    <w:rsid w:val="00424F51"/>
    <w:rsid w:val="00425C40"/>
    <w:rsid w:val="004354EF"/>
    <w:rsid w:val="00437DF1"/>
    <w:rsid w:val="00440CAF"/>
    <w:rsid w:val="00446DFC"/>
    <w:rsid w:val="00455427"/>
    <w:rsid w:val="00462737"/>
    <w:rsid w:val="00462DE8"/>
    <w:rsid w:val="00463983"/>
    <w:rsid w:val="00463BC8"/>
    <w:rsid w:val="0046475B"/>
    <w:rsid w:val="004665D3"/>
    <w:rsid w:val="00470588"/>
    <w:rsid w:val="00472E30"/>
    <w:rsid w:val="004731C0"/>
    <w:rsid w:val="0047472B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A11A9"/>
    <w:rsid w:val="004A313F"/>
    <w:rsid w:val="004A61AE"/>
    <w:rsid w:val="004A6FEF"/>
    <w:rsid w:val="004A77B9"/>
    <w:rsid w:val="004B2E74"/>
    <w:rsid w:val="004B3EFA"/>
    <w:rsid w:val="004B70B3"/>
    <w:rsid w:val="004C0D03"/>
    <w:rsid w:val="004C212B"/>
    <w:rsid w:val="004C3793"/>
    <w:rsid w:val="004C3FFC"/>
    <w:rsid w:val="004C72A5"/>
    <w:rsid w:val="004C7C08"/>
    <w:rsid w:val="004D1716"/>
    <w:rsid w:val="004D36A0"/>
    <w:rsid w:val="004E37D7"/>
    <w:rsid w:val="004E39B6"/>
    <w:rsid w:val="004E5B3D"/>
    <w:rsid w:val="004F015D"/>
    <w:rsid w:val="004F0DF0"/>
    <w:rsid w:val="004F5006"/>
    <w:rsid w:val="004F595E"/>
    <w:rsid w:val="004F6711"/>
    <w:rsid w:val="004F70D9"/>
    <w:rsid w:val="0050406E"/>
    <w:rsid w:val="00507FD0"/>
    <w:rsid w:val="00510E85"/>
    <w:rsid w:val="00514663"/>
    <w:rsid w:val="00522001"/>
    <w:rsid w:val="00523B1B"/>
    <w:rsid w:val="00523D8D"/>
    <w:rsid w:val="00524570"/>
    <w:rsid w:val="00527365"/>
    <w:rsid w:val="005335CB"/>
    <w:rsid w:val="00535F82"/>
    <w:rsid w:val="00541B30"/>
    <w:rsid w:val="0054745E"/>
    <w:rsid w:val="005517E1"/>
    <w:rsid w:val="00552605"/>
    <w:rsid w:val="00552F48"/>
    <w:rsid w:val="0055551C"/>
    <w:rsid w:val="0055594E"/>
    <w:rsid w:val="00556F02"/>
    <w:rsid w:val="00560F46"/>
    <w:rsid w:val="00571AE2"/>
    <w:rsid w:val="0057520B"/>
    <w:rsid w:val="0057575C"/>
    <w:rsid w:val="00577CE2"/>
    <w:rsid w:val="005823AD"/>
    <w:rsid w:val="00585F59"/>
    <w:rsid w:val="00592227"/>
    <w:rsid w:val="00594D5F"/>
    <w:rsid w:val="00597C0D"/>
    <w:rsid w:val="005A25CB"/>
    <w:rsid w:val="005A37A4"/>
    <w:rsid w:val="005A4E96"/>
    <w:rsid w:val="005A5490"/>
    <w:rsid w:val="005B0C92"/>
    <w:rsid w:val="005B511B"/>
    <w:rsid w:val="005C0834"/>
    <w:rsid w:val="005C1138"/>
    <w:rsid w:val="005C4A57"/>
    <w:rsid w:val="005C6039"/>
    <w:rsid w:val="005C75FB"/>
    <w:rsid w:val="005D1CE2"/>
    <w:rsid w:val="005D1EE7"/>
    <w:rsid w:val="005D3C67"/>
    <w:rsid w:val="005E0E01"/>
    <w:rsid w:val="005E1E92"/>
    <w:rsid w:val="005E5837"/>
    <w:rsid w:val="005E6118"/>
    <w:rsid w:val="005F4078"/>
    <w:rsid w:val="005F78CC"/>
    <w:rsid w:val="006020DC"/>
    <w:rsid w:val="0060223F"/>
    <w:rsid w:val="00603C7A"/>
    <w:rsid w:val="00606CD2"/>
    <w:rsid w:val="006107C9"/>
    <w:rsid w:val="00612F86"/>
    <w:rsid w:val="0061306A"/>
    <w:rsid w:val="00615E75"/>
    <w:rsid w:val="00621725"/>
    <w:rsid w:val="00622964"/>
    <w:rsid w:val="0062348F"/>
    <w:rsid w:val="006320B5"/>
    <w:rsid w:val="0063282C"/>
    <w:rsid w:val="00632AD7"/>
    <w:rsid w:val="00633051"/>
    <w:rsid w:val="00642EA7"/>
    <w:rsid w:val="00643547"/>
    <w:rsid w:val="00643D73"/>
    <w:rsid w:val="00644BC7"/>
    <w:rsid w:val="00646F26"/>
    <w:rsid w:val="0065006B"/>
    <w:rsid w:val="00650AC0"/>
    <w:rsid w:val="0065558C"/>
    <w:rsid w:val="006642A1"/>
    <w:rsid w:val="00666025"/>
    <w:rsid w:val="00666D4C"/>
    <w:rsid w:val="00674D4A"/>
    <w:rsid w:val="0067591E"/>
    <w:rsid w:val="00681B53"/>
    <w:rsid w:val="00682117"/>
    <w:rsid w:val="00683244"/>
    <w:rsid w:val="006835E5"/>
    <w:rsid w:val="00683A9F"/>
    <w:rsid w:val="00683D96"/>
    <w:rsid w:val="00686575"/>
    <w:rsid w:val="006954F3"/>
    <w:rsid w:val="00696E7D"/>
    <w:rsid w:val="006A0DBC"/>
    <w:rsid w:val="006A30D4"/>
    <w:rsid w:val="006A4F7F"/>
    <w:rsid w:val="006A56E5"/>
    <w:rsid w:val="006A5D04"/>
    <w:rsid w:val="006A600C"/>
    <w:rsid w:val="006B50FF"/>
    <w:rsid w:val="006C0DA7"/>
    <w:rsid w:val="006C59AC"/>
    <w:rsid w:val="006C6C9A"/>
    <w:rsid w:val="006D47F7"/>
    <w:rsid w:val="006D5016"/>
    <w:rsid w:val="006D6ABE"/>
    <w:rsid w:val="006E1278"/>
    <w:rsid w:val="006E1786"/>
    <w:rsid w:val="006E1F19"/>
    <w:rsid w:val="006E69E1"/>
    <w:rsid w:val="006E7489"/>
    <w:rsid w:val="006F112C"/>
    <w:rsid w:val="006F1F1E"/>
    <w:rsid w:val="006F3CC9"/>
    <w:rsid w:val="006F5A40"/>
    <w:rsid w:val="006F5BA5"/>
    <w:rsid w:val="006F658D"/>
    <w:rsid w:val="00701BB5"/>
    <w:rsid w:val="007040E7"/>
    <w:rsid w:val="00705CF9"/>
    <w:rsid w:val="00707371"/>
    <w:rsid w:val="00711A1D"/>
    <w:rsid w:val="0071315F"/>
    <w:rsid w:val="00714A21"/>
    <w:rsid w:val="00720077"/>
    <w:rsid w:val="00721753"/>
    <w:rsid w:val="00723173"/>
    <w:rsid w:val="00727747"/>
    <w:rsid w:val="00736113"/>
    <w:rsid w:val="0074261B"/>
    <w:rsid w:val="0074421E"/>
    <w:rsid w:val="00744FD0"/>
    <w:rsid w:val="00745D0D"/>
    <w:rsid w:val="00746B2B"/>
    <w:rsid w:val="00747362"/>
    <w:rsid w:val="0075181B"/>
    <w:rsid w:val="007576B2"/>
    <w:rsid w:val="007700D2"/>
    <w:rsid w:val="0077473E"/>
    <w:rsid w:val="00777A5A"/>
    <w:rsid w:val="0078152E"/>
    <w:rsid w:val="007818D3"/>
    <w:rsid w:val="00782861"/>
    <w:rsid w:val="00793278"/>
    <w:rsid w:val="007973DA"/>
    <w:rsid w:val="00797F02"/>
    <w:rsid w:val="007A11D9"/>
    <w:rsid w:val="007A4AEA"/>
    <w:rsid w:val="007A68BF"/>
    <w:rsid w:val="007A6974"/>
    <w:rsid w:val="007B0B81"/>
    <w:rsid w:val="007B1087"/>
    <w:rsid w:val="007B6C6D"/>
    <w:rsid w:val="007B6D74"/>
    <w:rsid w:val="007B7BB0"/>
    <w:rsid w:val="007B7BEA"/>
    <w:rsid w:val="007C36EB"/>
    <w:rsid w:val="007C4CA3"/>
    <w:rsid w:val="007C542C"/>
    <w:rsid w:val="007C54E1"/>
    <w:rsid w:val="007C6CB6"/>
    <w:rsid w:val="007D0C37"/>
    <w:rsid w:val="007D11F8"/>
    <w:rsid w:val="007D4CE5"/>
    <w:rsid w:val="007D50DD"/>
    <w:rsid w:val="007E1DD6"/>
    <w:rsid w:val="007E3FC4"/>
    <w:rsid w:val="007E5C98"/>
    <w:rsid w:val="007F140B"/>
    <w:rsid w:val="007F647E"/>
    <w:rsid w:val="008026DD"/>
    <w:rsid w:val="00810732"/>
    <w:rsid w:val="00810F07"/>
    <w:rsid w:val="0081334C"/>
    <w:rsid w:val="0081791F"/>
    <w:rsid w:val="00817A30"/>
    <w:rsid w:val="00822D06"/>
    <w:rsid w:val="00825F6D"/>
    <w:rsid w:val="00830655"/>
    <w:rsid w:val="008307C3"/>
    <w:rsid w:val="00832C9A"/>
    <w:rsid w:val="008361C2"/>
    <w:rsid w:val="00836CAF"/>
    <w:rsid w:val="00837B47"/>
    <w:rsid w:val="00840E49"/>
    <w:rsid w:val="008453A3"/>
    <w:rsid w:val="008506BE"/>
    <w:rsid w:val="0085186A"/>
    <w:rsid w:val="008556B2"/>
    <w:rsid w:val="00856CB0"/>
    <w:rsid w:val="00856CEC"/>
    <w:rsid w:val="00856F44"/>
    <w:rsid w:val="00866D62"/>
    <w:rsid w:val="00871924"/>
    <w:rsid w:val="0087400B"/>
    <w:rsid w:val="00874D62"/>
    <w:rsid w:val="00880A55"/>
    <w:rsid w:val="0088673A"/>
    <w:rsid w:val="008931BA"/>
    <w:rsid w:val="00894441"/>
    <w:rsid w:val="00895A35"/>
    <w:rsid w:val="008A2998"/>
    <w:rsid w:val="008A56BC"/>
    <w:rsid w:val="008A73AD"/>
    <w:rsid w:val="008C1486"/>
    <w:rsid w:val="008C3DC3"/>
    <w:rsid w:val="008C5F6F"/>
    <w:rsid w:val="008C70EE"/>
    <w:rsid w:val="008D00E6"/>
    <w:rsid w:val="008D0214"/>
    <w:rsid w:val="008D02BB"/>
    <w:rsid w:val="008D1C02"/>
    <w:rsid w:val="008D56E1"/>
    <w:rsid w:val="008D772B"/>
    <w:rsid w:val="008E22A9"/>
    <w:rsid w:val="008E31A5"/>
    <w:rsid w:val="008E726F"/>
    <w:rsid w:val="008F1E12"/>
    <w:rsid w:val="008F217B"/>
    <w:rsid w:val="008F2958"/>
    <w:rsid w:val="00912452"/>
    <w:rsid w:val="00912875"/>
    <w:rsid w:val="00914BEA"/>
    <w:rsid w:val="00916911"/>
    <w:rsid w:val="00917469"/>
    <w:rsid w:val="009209C3"/>
    <w:rsid w:val="0092307A"/>
    <w:rsid w:val="00923182"/>
    <w:rsid w:val="00923FD7"/>
    <w:rsid w:val="009311C8"/>
    <w:rsid w:val="00942246"/>
    <w:rsid w:val="009435A8"/>
    <w:rsid w:val="009469AB"/>
    <w:rsid w:val="00950053"/>
    <w:rsid w:val="0095107D"/>
    <w:rsid w:val="00961453"/>
    <w:rsid w:val="00962545"/>
    <w:rsid w:val="009634C9"/>
    <w:rsid w:val="009635D3"/>
    <w:rsid w:val="00965533"/>
    <w:rsid w:val="00966E50"/>
    <w:rsid w:val="00967980"/>
    <w:rsid w:val="009719C3"/>
    <w:rsid w:val="009732FD"/>
    <w:rsid w:val="00981C09"/>
    <w:rsid w:val="00983EBC"/>
    <w:rsid w:val="00985BEB"/>
    <w:rsid w:val="009878DE"/>
    <w:rsid w:val="00987FE9"/>
    <w:rsid w:val="00990DF8"/>
    <w:rsid w:val="009917CA"/>
    <w:rsid w:val="00995E20"/>
    <w:rsid w:val="009A0DEF"/>
    <w:rsid w:val="009A1E94"/>
    <w:rsid w:val="009A52D9"/>
    <w:rsid w:val="009B0228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5761"/>
    <w:rsid w:val="009D5A76"/>
    <w:rsid w:val="009D7D33"/>
    <w:rsid w:val="009E0A42"/>
    <w:rsid w:val="009E22B3"/>
    <w:rsid w:val="009E32C9"/>
    <w:rsid w:val="009E7BBA"/>
    <w:rsid w:val="009F4247"/>
    <w:rsid w:val="009F55C1"/>
    <w:rsid w:val="009F6413"/>
    <w:rsid w:val="009F7F0A"/>
    <w:rsid w:val="00A01F4E"/>
    <w:rsid w:val="00A058F6"/>
    <w:rsid w:val="00A05963"/>
    <w:rsid w:val="00A059B2"/>
    <w:rsid w:val="00A122F1"/>
    <w:rsid w:val="00A1339E"/>
    <w:rsid w:val="00A145CB"/>
    <w:rsid w:val="00A16542"/>
    <w:rsid w:val="00A17FF7"/>
    <w:rsid w:val="00A249EC"/>
    <w:rsid w:val="00A26897"/>
    <w:rsid w:val="00A278EE"/>
    <w:rsid w:val="00A30AB2"/>
    <w:rsid w:val="00A327B1"/>
    <w:rsid w:val="00A35503"/>
    <w:rsid w:val="00A36CCB"/>
    <w:rsid w:val="00A36E67"/>
    <w:rsid w:val="00A414CE"/>
    <w:rsid w:val="00A43E67"/>
    <w:rsid w:val="00A44668"/>
    <w:rsid w:val="00A44944"/>
    <w:rsid w:val="00A45039"/>
    <w:rsid w:val="00A47D14"/>
    <w:rsid w:val="00A54EEC"/>
    <w:rsid w:val="00A572CC"/>
    <w:rsid w:val="00A5772C"/>
    <w:rsid w:val="00A60E08"/>
    <w:rsid w:val="00A6426E"/>
    <w:rsid w:val="00A66EF9"/>
    <w:rsid w:val="00A67924"/>
    <w:rsid w:val="00A715EA"/>
    <w:rsid w:val="00A74247"/>
    <w:rsid w:val="00A823D8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5423"/>
    <w:rsid w:val="00AC4B0C"/>
    <w:rsid w:val="00AC607C"/>
    <w:rsid w:val="00AD0474"/>
    <w:rsid w:val="00AD1D12"/>
    <w:rsid w:val="00AD2C9E"/>
    <w:rsid w:val="00AE099B"/>
    <w:rsid w:val="00AE1180"/>
    <w:rsid w:val="00AE5BCD"/>
    <w:rsid w:val="00AF3BBC"/>
    <w:rsid w:val="00AF4558"/>
    <w:rsid w:val="00AF5D91"/>
    <w:rsid w:val="00AF7DB8"/>
    <w:rsid w:val="00B02C74"/>
    <w:rsid w:val="00B03A7A"/>
    <w:rsid w:val="00B04367"/>
    <w:rsid w:val="00B04B1E"/>
    <w:rsid w:val="00B04FCE"/>
    <w:rsid w:val="00B074E5"/>
    <w:rsid w:val="00B118F5"/>
    <w:rsid w:val="00B11F2E"/>
    <w:rsid w:val="00B1236D"/>
    <w:rsid w:val="00B159A1"/>
    <w:rsid w:val="00B15D38"/>
    <w:rsid w:val="00B22E62"/>
    <w:rsid w:val="00B247C9"/>
    <w:rsid w:val="00B26057"/>
    <w:rsid w:val="00B3667A"/>
    <w:rsid w:val="00B40610"/>
    <w:rsid w:val="00B440DD"/>
    <w:rsid w:val="00B55920"/>
    <w:rsid w:val="00B57551"/>
    <w:rsid w:val="00B57640"/>
    <w:rsid w:val="00B61415"/>
    <w:rsid w:val="00B63C4E"/>
    <w:rsid w:val="00B71519"/>
    <w:rsid w:val="00B77E87"/>
    <w:rsid w:val="00B82F2E"/>
    <w:rsid w:val="00B92548"/>
    <w:rsid w:val="00B94E13"/>
    <w:rsid w:val="00B96B7D"/>
    <w:rsid w:val="00BA2937"/>
    <w:rsid w:val="00BA41EA"/>
    <w:rsid w:val="00BA7852"/>
    <w:rsid w:val="00BB02EA"/>
    <w:rsid w:val="00BB2279"/>
    <w:rsid w:val="00BC1A92"/>
    <w:rsid w:val="00BC2177"/>
    <w:rsid w:val="00BC57DD"/>
    <w:rsid w:val="00BC7B15"/>
    <w:rsid w:val="00BC7BAA"/>
    <w:rsid w:val="00BD110C"/>
    <w:rsid w:val="00BD35C1"/>
    <w:rsid w:val="00BD4E39"/>
    <w:rsid w:val="00BE0D7E"/>
    <w:rsid w:val="00BE3363"/>
    <w:rsid w:val="00BE7446"/>
    <w:rsid w:val="00BF153C"/>
    <w:rsid w:val="00BF20F3"/>
    <w:rsid w:val="00BF29A8"/>
    <w:rsid w:val="00BF37AA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3B55"/>
    <w:rsid w:val="00C145A7"/>
    <w:rsid w:val="00C20F65"/>
    <w:rsid w:val="00C233B1"/>
    <w:rsid w:val="00C24FA6"/>
    <w:rsid w:val="00C27D3F"/>
    <w:rsid w:val="00C4053B"/>
    <w:rsid w:val="00C43E5D"/>
    <w:rsid w:val="00C47845"/>
    <w:rsid w:val="00C52455"/>
    <w:rsid w:val="00C52B62"/>
    <w:rsid w:val="00C54288"/>
    <w:rsid w:val="00C5681F"/>
    <w:rsid w:val="00C5682D"/>
    <w:rsid w:val="00C71BEF"/>
    <w:rsid w:val="00C72ABE"/>
    <w:rsid w:val="00C81993"/>
    <w:rsid w:val="00C82DF6"/>
    <w:rsid w:val="00C83722"/>
    <w:rsid w:val="00C90795"/>
    <w:rsid w:val="00C914FE"/>
    <w:rsid w:val="00C92BB3"/>
    <w:rsid w:val="00C94C4E"/>
    <w:rsid w:val="00C9528D"/>
    <w:rsid w:val="00C95BF8"/>
    <w:rsid w:val="00C97E61"/>
    <w:rsid w:val="00CA2DD3"/>
    <w:rsid w:val="00CB0B94"/>
    <w:rsid w:val="00CB2AB0"/>
    <w:rsid w:val="00CB4794"/>
    <w:rsid w:val="00CB7F78"/>
    <w:rsid w:val="00CC0539"/>
    <w:rsid w:val="00CD0511"/>
    <w:rsid w:val="00CD1873"/>
    <w:rsid w:val="00CD1C37"/>
    <w:rsid w:val="00CD2574"/>
    <w:rsid w:val="00CD4C35"/>
    <w:rsid w:val="00CD7849"/>
    <w:rsid w:val="00CE2DFB"/>
    <w:rsid w:val="00CE4E86"/>
    <w:rsid w:val="00CF037F"/>
    <w:rsid w:val="00CF0AB2"/>
    <w:rsid w:val="00CF1FDC"/>
    <w:rsid w:val="00CF2576"/>
    <w:rsid w:val="00CF2784"/>
    <w:rsid w:val="00CF325E"/>
    <w:rsid w:val="00CF33C5"/>
    <w:rsid w:val="00CF37BF"/>
    <w:rsid w:val="00CF7338"/>
    <w:rsid w:val="00CF7E2B"/>
    <w:rsid w:val="00D0057C"/>
    <w:rsid w:val="00D06E90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7DB2"/>
    <w:rsid w:val="00D330B7"/>
    <w:rsid w:val="00D36DCF"/>
    <w:rsid w:val="00D400C7"/>
    <w:rsid w:val="00D430C6"/>
    <w:rsid w:val="00D43383"/>
    <w:rsid w:val="00D442BE"/>
    <w:rsid w:val="00D47E93"/>
    <w:rsid w:val="00D510E5"/>
    <w:rsid w:val="00D533E0"/>
    <w:rsid w:val="00D5381C"/>
    <w:rsid w:val="00D55CDD"/>
    <w:rsid w:val="00D56C0C"/>
    <w:rsid w:val="00D6476C"/>
    <w:rsid w:val="00D67641"/>
    <w:rsid w:val="00D67E4E"/>
    <w:rsid w:val="00D70A6C"/>
    <w:rsid w:val="00D72925"/>
    <w:rsid w:val="00D72A3E"/>
    <w:rsid w:val="00D76C4F"/>
    <w:rsid w:val="00D8307C"/>
    <w:rsid w:val="00D8464D"/>
    <w:rsid w:val="00D950EE"/>
    <w:rsid w:val="00D9663D"/>
    <w:rsid w:val="00DA1B52"/>
    <w:rsid w:val="00DA5E6A"/>
    <w:rsid w:val="00DA7B04"/>
    <w:rsid w:val="00DB258D"/>
    <w:rsid w:val="00DB313C"/>
    <w:rsid w:val="00DB386A"/>
    <w:rsid w:val="00DB4750"/>
    <w:rsid w:val="00DB5042"/>
    <w:rsid w:val="00DB6E0A"/>
    <w:rsid w:val="00DB7A53"/>
    <w:rsid w:val="00DC020F"/>
    <w:rsid w:val="00DC4A80"/>
    <w:rsid w:val="00DC521C"/>
    <w:rsid w:val="00DC5DAF"/>
    <w:rsid w:val="00DC74BC"/>
    <w:rsid w:val="00DD0F90"/>
    <w:rsid w:val="00DD3221"/>
    <w:rsid w:val="00DD3E58"/>
    <w:rsid w:val="00DD7C76"/>
    <w:rsid w:val="00DE0BCC"/>
    <w:rsid w:val="00DE695F"/>
    <w:rsid w:val="00DF5705"/>
    <w:rsid w:val="00E0246A"/>
    <w:rsid w:val="00E04D9B"/>
    <w:rsid w:val="00E05F88"/>
    <w:rsid w:val="00E064E5"/>
    <w:rsid w:val="00E06E5F"/>
    <w:rsid w:val="00E0736A"/>
    <w:rsid w:val="00E076AB"/>
    <w:rsid w:val="00E1129F"/>
    <w:rsid w:val="00E11BFE"/>
    <w:rsid w:val="00E1371B"/>
    <w:rsid w:val="00E14E22"/>
    <w:rsid w:val="00E1639E"/>
    <w:rsid w:val="00E23F9B"/>
    <w:rsid w:val="00E27419"/>
    <w:rsid w:val="00E30F66"/>
    <w:rsid w:val="00E31062"/>
    <w:rsid w:val="00E3132B"/>
    <w:rsid w:val="00E320E4"/>
    <w:rsid w:val="00E43A0F"/>
    <w:rsid w:val="00E44EBC"/>
    <w:rsid w:val="00E463D1"/>
    <w:rsid w:val="00E4650B"/>
    <w:rsid w:val="00E513EC"/>
    <w:rsid w:val="00E516DA"/>
    <w:rsid w:val="00E54338"/>
    <w:rsid w:val="00E61CD6"/>
    <w:rsid w:val="00E66D13"/>
    <w:rsid w:val="00E67D77"/>
    <w:rsid w:val="00E702F9"/>
    <w:rsid w:val="00E7555F"/>
    <w:rsid w:val="00E803C0"/>
    <w:rsid w:val="00E82D99"/>
    <w:rsid w:val="00E90873"/>
    <w:rsid w:val="00E92993"/>
    <w:rsid w:val="00E933A7"/>
    <w:rsid w:val="00E967FB"/>
    <w:rsid w:val="00EA0EE7"/>
    <w:rsid w:val="00EB481D"/>
    <w:rsid w:val="00EB5383"/>
    <w:rsid w:val="00EB5582"/>
    <w:rsid w:val="00EB6388"/>
    <w:rsid w:val="00EC3DBC"/>
    <w:rsid w:val="00ED2CF0"/>
    <w:rsid w:val="00ED53D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E66D6"/>
    <w:rsid w:val="00EF0DA8"/>
    <w:rsid w:val="00EF1176"/>
    <w:rsid w:val="00EF44E0"/>
    <w:rsid w:val="00F00F84"/>
    <w:rsid w:val="00F02AAD"/>
    <w:rsid w:val="00F03ECD"/>
    <w:rsid w:val="00F04576"/>
    <w:rsid w:val="00F0713E"/>
    <w:rsid w:val="00F0730C"/>
    <w:rsid w:val="00F10CBF"/>
    <w:rsid w:val="00F13683"/>
    <w:rsid w:val="00F13E2C"/>
    <w:rsid w:val="00F15F2E"/>
    <w:rsid w:val="00F16937"/>
    <w:rsid w:val="00F26DB9"/>
    <w:rsid w:val="00F32291"/>
    <w:rsid w:val="00F36BA9"/>
    <w:rsid w:val="00F43247"/>
    <w:rsid w:val="00F51237"/>
    <w:rsid w:val="00F54F09"/>
    <w:rsid w:val="00F55534"/>
    <w:rsid w:val="00F559B1"/>
    <w:rsid w:val="00F61DF2"/>
    <w:rsid w:val="00F62466"/>
    <w:rsid w:val="00F63055"/>
    <w:rsid w:val="00F63AAA"/>
    <w:rsid w:val="00F6797D"/>
    <w:rsid w:val="00F735E5"/>
    <w:rsid w:val="00F801CB"/>
    <w:rsid w:val="00F80291"/>
    <w:rsid w:val="00F8124F"/>
    <w:rsid w:val="00F833C8"/>
    <w:rsid w:val="00F93F71"/>
    <w:rsid w:val="00FA7E44"/>
    <w:rsid w:val="00FB31A2"/>
    <w:rsid w:val="00FB728B"/>
    <w:rsid w:val="00FC4C35"/>
    <w:rsid w:val="00FC716B"/>
    <w:rsid w:val="00FD0B63"/>
    <w:rsid w:val="00FD2AAF"/>
    <w:rsid w:val="00FD3348"/>
    <w:rsid w:val="00FD3A93"/>
    <w:rsid w:val="00FD451E"/>
    <w:rsid w:val="00FE07AF"/>
    <w:rsid w:val="00FE6791"/>
    <w:rsid w:val="00FF1079"/>
    <w:rsid w:val="00FF26BD"/>
    <w:rsid w:val="00FF369C"/>
    <w:rsid w:val="00FF3755"/>
    <w:rsid w:val="092E4F91"/>
    <w:rsid w:val="0D27A2FF"/>
    <w:rsid w:val="1B2AFCE0"/>
    <w:rsid w:val="3BB249C0"/>
    <w:rsid w:val="59FFB869"/>
    <w:rsid w:val="660D2A7E"/>
    <w:rsid w:val="6B0F9FD0"/>
    <w:rsid w:val="6ECB9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9C82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2958"/>
    <w:pPr>
      <w:spacing w:before="70"/>
      <w:ind w:left="408" w:hanging="408"/>
      <w:outlineLvl w:val="0"/>
    </w:pPr>
    <w:rPr>
      <w:rFonts w:ascii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F2958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D533E0"/>
    <w:pPr>
      <w:ind w:right="406"/>
    </w:pPr>
    <w:rPr>
      <w:rFonts w:eastAsiaTheme="minorEastAsia"/>
      <w:color w:val="0070C0"/>
    </w:rPr>
  </w:style>
  <w:style w:type="character" w:customStyle="1" w:styleId="SubtitleChar">
    <w:name w:val="Subtitle Char"/>
    <w:basedOn w:val="DefaultParagraphFont"/>
    <w:link w:val="Subtitle"/>
    <w:uiPriority w:val="11"/>
    <w:rsid w:val="00D533E0"/>
    <w:rPr>
      <w:rFonts w:ascii="Arial" w:hAnsi="Arial" w:cs="Arial"/>
      <w:color w:val="0070C0"/>
      <w:spacing w:val="-1"/>
      <w:lang w:val="en-US" w:eastAsia="zh-SG"/>
    </w:rPr>
  </w:style>
  <w:style w:type="paragraph" w:styleId="NoSpacing">
    <w:name w:val="No Spacing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site.singaporetech.edu.sg/d2l/home/143690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jpg@01CDF8BB.B2E02820" TargetMode="External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E9C12B8B4CA7B8C5DB03DFABD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B86E-4C99-4CED-BBD3-7A6FCA0E2302}"/>
      </w:docPartPr>
      <w:docPartBody>
        <w:p w:rsidR="002753D4" w:rsidRDefault="00FD3348" w:rsidP="00FD3348">
          <w:pPr>
            <w:pStyle w:val="458AE9C12B8B4CA7B8C5DB03DFABD45F9"/>
          </w:pPr>
          <w:r w:rsidRPr="009435A8">
            <w:rPr>
              <w:rStyle w:val="PlaceholderText"/>
              <w:i/>
              <w:color w:val="FF0000"/>
            </w:rPr>
            <w:t>Please provide a description of the candidate’s capstone project, including its purpose, etc.</w:t>
          </w:r>
        </w:p>
      </w:docPartBody>
    </w:docPart>
    <w:docPart>
      <w:docPartPr>
        <w:name w:val="09558545275A4B4CA3DE061D794AE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29E8-979F-4A88-BD48-9596A6B96CB7}"/>
      </w:docPartPr>
      <w:docPartBody>
        <w:p w:rsidR="002753D4" w:rsidRDefault="00FD3348" w:rsidP="00FD3348">
          <w:pPr>
            <w:pStyle w:val="09558545275A4B4CA3DE061D794AE100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objectives, i.e., what is the candidate expected to accomplish</w:t>
          </w:r>
        </w:p>
      </w:docPartBody>
    </w:docPart>
    <w:docPart>
      <w:docPartPr>
        <w:name w:val="EE67969AA3C94E88AA5BB744B25A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3792-820E-41E6-AF1C-ABF4D9056670}"/>
      </w:docPartPr>
      <w:docPartBody>
        <w:p w:rsidR="002753D4" w:rsidRDefault="00FD3348" w:rsidP="00FD3348">
          <w:pPr>
            <w:pStyle w:val="EE67969AA3C94E88AA5BB744B25A0ADA9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docPartBody>
    </w:docPart>
    <w:docPart>
      <w:docPartPr>
        <w:name w:val="67B0EB680C8D420399292A9EFA96C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F5F2-9056-4B13-AF89-7F4E4A44430D}"/>
      </w:docPartPr>
      <w:docPartBody>
        <w:p w:rsidR="002753D4" w:rsidRDefault="00FD3348" w:rsidP="00FD3348">
          <w:pPr>
            <w:pStyle w:val="67B0EB680C8D420399292A9EFA96CFD4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docPartBody>
    </w:docPart>
    <w:docPart>
      <w:docPartPr>
        <w:name w:val="B17E4EB311C640A7B59031688C0C4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C9652-F468-4C70-84C4-C028E658C343}"/>
      </w:docPartPr>
      <w:docPartBody>
        <w:p w:rsidR="002753D4" w:rsidRDefault="00FD3348" w:rsidP="00FD3348">
          <w:pPr>
            <w:pStyle w:val="B17E4EB311C640A7B59031688C0C4D2A9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 candidate</w:t>
          </w:r>
        </w:p>
      </w:docPartBody>
    </w:docPart>
    <w:docPart>
      <w:docPartPr>
        <w:name w:val="23649D7E3A8A42889C9EFD04FC1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C5D26-859A-4452-AC18-44B9C09BB095}"/>
      </w:docPartPr>
      <w:docPartBody>
        <w:p w:rsidR="002753D4" w:rsidRDefault="00FD3348" w:rsidP="00FD3348">
          <w:pPr>
            <w:pStyle w:val="23649D7E3A8A42889C9EFD04FC11EB82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docPartBody>
    </w:docPart>
    <w:docPart>
      <w:docPartPr>
        <w:name w:val="73983D198E8845779A0F0051EC71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4E87-60FC-4EBE-8DFD-A8E66E7CA00F}"/>
      </w:docPartPr>
      <w:docPartBody>
        <w:p w:rsidR="002753D4" w:rsidRDefault="00FD3348" w:rsidP="00FD3348">
          <w:pPr>
            <w:pStyle w:val="73983D198E8845779A0F0051EC71A704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docPartBody>
    </w:docPart>
    <w:docPart>
      <w:docPartPr>
        <w:name w:val="8988DEC1BA164918A9D7FB582A19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1634-0836-4AB7-B868-16AC71F82905}"/>
      </w:docPartPr>
      <w:docPartBody>
        <w:p w:rsidR="002753D4" w:rsidRDefault="00FD3348" w:rsidP="00FD3348">
          <w:pPr>
            <w:pStyle w:val="8988DEC1BA164918A9D7FB582A19A97D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docPartBody>
    </w:docPart>
    <w:docPart>
      <w:docPartPr>
        <w:name w:val="4AA4074BEF4B48FF83EC004EE7479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388FD-9EB6-48A4-B6B3-11FD90D78FA9}"/>
      </w:docPartPr>
      <w:docPartBody>
        <w:p w:rsidR="002753D4" w:rsidRDefault="00FD3348" w:rsidP="00FD3348">
          <w:pPr>
            <w:pStyle w:val="4AA4074BEF4B48FF83EC004EE7479E359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expected output and deliverables</w:t>
          </w:r>
        </w:p>
      </w:docPartBody>
    </w:docPart>
    <w:docPart>
      <w:docPartPr>
        <w:name w:val="0D18F31A539A474A856827FB60CC7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4317-E44B-48D2-AE29-26950A8FB31D}"/>
      </w:docPartPr>
      <w:docPartBody>
        <w:p w:rsidR="002753D4" w:rsidRDefault="00FD3348" w:rsidP="00FD3348">
          <w:pPr>
            <w:pStyle w:val="0D18F31A539A474A856827FB60CC7C149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6EA86982CA4B48C4B2A93E8AC8DA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6B005-E548-4CF5-9F24-EA6ED71B2EDF}"/>
      </w:docPartPr>
      <w:docPartBody>
        <w:p w:rsidR="002753D4" w:rsidRDefault="00FD3348" w:rsidP="00FD3348">
          <w:pPr>
            <w:pStyle w:val="6EA86982CA4B48C4B2A93E8AC8DA1133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p>
      </w:docPartBody>
    </w:docPart>
    <w:docPart>
      <w:docPartPr>
        <w:name w:val="952E7C3D1EC54B0C9E007B3EA93AF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193D4-E899-49C2-B83C-9006D265B1CF}"/>
      </w:docPartPr>
      <w:docPartBody>
        <w:p w:rsidR="002753D4" w:rsidRDefault="00FD3348" w:rsidP="00FD3348">
          <w:pPr>
            <w:pStyle w:val="952E7C3D1EC54B0C9E007B3EA93AF2619"/>
          </w:pPr>
          <w:r w:rsidRPr="003938F0">
            <w:rPr>
              <w:rStyle w:val="PlaceholderText"/>
              <w:i/>
              <w:color w:val="FF0000"/>
            </w:rPr>
            <w:t>The organization name</w:t>
          </w:r>
        </w:p>
      </w:docPartBody>
    </w:docPart>
    <w:docPart>
      <w:docPartPr>
        <w:name w:val="7DF5117DDC904DE19D7DDBB55B37C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B9222-CB58-4A02-B36F-631C1E10098D}"/>
      </w:docPartPr>
      <w:docPartBody>
        <w:p w:rsidR="002753D4" w:rsidRDefault="00FD3348" w:rsidP="00FD3348">
          <w:pPr>
            <w:pStyle w:val="7DF5117DDC904DE19D7DDBB55B37CB37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EAC746029A6F43CDA6143B647734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5486A-89ED-4D63-99E6-FA837FB48A2B}"/>
      </w:docPartPr>
      <w:docPartBody>
        <w:p w:rsidR="002753D4" w:rsidRDefault="00FD3348" w:rsidP="00FD3348">
          <w:pPr>
            <w:pStyle w:val="EAC746029A6F43CDA6143B647734F596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  <w:docPart>
      <w:docPartPr>
        <w:name w:val="696F21202F7E45519938FC98C2EAB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13C3-B065-46B1-9C93-B5E6357994EB}"/>
      </w:docPartPr>
      <w:docPartBody>
        <w:p w:rsidR="002753D4" w:rsidRDefault="00FD3348" w:rsidP="00FD3348">
          <w:pPr>
            <w:pStyle w:val="696F21202F7E45519938FC98C2EAB18A9"/>
          </w:pPr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p>
      </w:docPartBody>
    </w:docPart>
    <w:docPart>
      <w:docPartPr>
        <w:name w:val="E7CC64AB80DF40F7ABD0B32BB6AA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F36E-0B63-43DD-9D9B-48EB6C99BD42}"/>
      </w:docPartPr>
      <w:docPartBody>
        <w:p w:rsidR="002753D4" w:rsidRDefault="00FD3348" w:rsidP="00FD3348">
          <w:pPr>
            <w:pStyle w:val="E7CC64AB80DF40F7ABD0B32BB6AAF9959"/>
          </w:pPr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p>
      </w:docPartBody>
    </w:docPart>
    <w:docPart>
      <w:docPartPr>
        <w:name w:val="E97E0A16A86B46DF9FD324A65CE1C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AB868-51D9-47C5-9547-95765B9C1404}"/>
      </w:docPartPr>
      <w:docPartBody>
        <w:p w:rsidR="002753D4" w:rsidRDefault="00FD3348" w:rsidP="00FD3348">
          <w:pPr>
            <w:pStyle w:val="E97E0A16A86B46DF9FD324A65CE1CDBE9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A97C1401E04852B17B61E99CC8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5BD-6C02-4D3F-BFFF-29FC8035CBEC}"/>
      </w:docPartPr>
      <w:docPartBody>
        <w:p w:rsidR="002753D4" w:rsidRDefault="00FD3348" w:rsidP="00FD3348">
          <w:pPr>
            <w:pStyle w:val="CAA97C1401E04852B17B61E99CC8025B9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CCE91C07105C4BC287429C617C054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3C421-5FF7-4473-9208-DB8B1EF62C89}"/>
      </w:docPartPr>
      <w:docPartBody>
        <w:p w:rsidR="002753D4" w:rsidRDefault="00FD3348" w:rsidP="00FD3348">
          <w:pPr>
            <w:pStyle w:val="CCE91C07105C4BC287429C617C05426E9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35C58F2B7E2D4AAFAFE89C9BC3794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3B4D-D4A6-465C-AB98-812558028982}"/>
      </w:docPartPr>
      <w:docPartBody>
        <w:p w:rsidR="002753D4" w:rsidRDefault="00FD3348" w:rsidP="00FD3348">
          <w:pPr>
            <w:pStyle w:val="35C58F2B7E2D4AAFAFE89C9BC379410B9"/>
          </w:pPr>
          <w:r>
            <w:rPr>
              <w:rStyle w:val="PlaceholderText"/>
              <w:i/>
              <w:color w:val="FF0000"/>
            </w:rPr>
            <w:t>The academic supervisor’s designation</w:t>
          </w:r>
        </w:p>
      </w:docPartBody>
    </w:docPart>
    <w:docPart>
      <w:docPartPr>
        <w:name w:val="97E469EC835C4980B8E8DDFFFBC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95D0-70E6-47E4-8DB4-AE5CE51B974A}"/>
      </w:docPartPr>
      <w:docPartBody>
        <w:p w:rsidR="002753D4" w:rsidRDefault="00FD3348" w:rsidP="00FD3348">
          <w:pPr>
            <w:pStyle w:val="97E469EC835C4980B8E8DDFFFBC536719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000392DBB7C44F0C80774156B9934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B248A-BCD5-4F74-86D8-4F14EBBE3F56}"/>
      </w:docPartPr>
      <w:docPartBody>
        <w:p w:rsidR="002753D4" w:rsidRDefault="00FD3348" w:rsidP="00FD3348">
          <w:pPr>
            <w:pStyle w:val="000392DBB7C44F0C80774156B9934DB29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BBDC70AA79A347ECBFCD8180718C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252A-B621-4C19-AAAC-BC51AAACB341}"/>
      </w:docPartPr>
      <w:docPartBody>
        <w:p w:rsidR="002753D4" w:rsidRDefault="00FD3348" w:rsidP="00FD3348">
          <w:pPr>
            <w:pStyle w:val="BBDC70AA79A347ECBFCD8180718C94939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2D8AD3A376E14F6DA8B5FF48488F0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A71C-B5B1-4B0B-BF9E-1837D372B7AB}"/>
      </w:docPartPr>
      <w:docPartBody>
        <w:p w:rsidR="002753D4" w:rsidRDefault="00FD3348" w:rsidP="00FD3348">
          <w:pPr>
            <w:pStyle w:val="2D8AD3A376E14F6DA8B5FF48488F0B329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7BE89AF90B08459CB2CCBB94DAF0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DB439-BA1A-4161-8EDB-E23B1585E3D1}"/>
      </w:docPartPr>
      <w:docPartBody>
        <w:p w:rsidR="002753D4" w:rsidRDefault="00FD3348" w:rsidP="00FD3348">
          <w:pPr>
            <w:pStyle w:val="7BE89AF90B08459CB2CCBB94DAF078A49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90CFBAF8F0D141A59631376B8542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EED8-5AF5-4A17-B1A6-4E5FE2AA2B34}"/>
      </w:docPartPr>
      <w:docPartBody>
        <w:p w:rsidR="00013636" w:rsidRDefault="00FD3348" w:rsidP="00FD3348">
          <w:pPr>
            <w:pStyle w:val="90CFBAF8F0D141A59631376B85421A083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267B54B3F76644ADA32C272B9098B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6396D-3C1C-4B43-AF16-2CA2287793C6}"/>
      </w:docPartPr>
      <w:docPartBody>
        <w:p w:rsidR="00013636" w:rsidRDefault="00FD3348" w:rsidP="00FD3348">
          <w:pPr>
            <w:pStyle w:val="267B54B3F76644ADA32C272B9098B35C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E432658C9F31444F93835CA35F6C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A804-E765-48F6-9B6A-06D9D7ACD8B2}"/>
      </w:docPartPr>
      <w:docPartBody>
        <w:p w:rsidR="00013636" w:rsidRDefault="00FD3348" w:rsidP="00FD3348">
          <w:pPr>
            <w:pStyle w:val="E432658C9F31444F93835CA35F6CC45E3"/>
          </w:pPr>
          <w:r w:rsidRPr="00075B0B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075B0B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contact number</w:t>
          </w:r>
        </w:p>
      </w:docPartBody>
    </w:docPart>
    <w:docPart>
      <w:docPartPr>
        <w:name w:val="1C96EAE31B294EBE838ECD2F1E48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0046-7EC1-4A3B-AB91-BD5489142C4C}"/>
      </w:docPartPr>
      <w:docPartBody>
        <w:p w:rsidR="00013636" w:rsidRDefault="00FD3348" w:rsidP="00FD3348">
          <w:pPr>
            <w:pStyle w:val="1C96EAE31B294EBE838ECD2F1E480B80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D39BE6E7511741AABADC1FDBFB96F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26F2-DCCE-483E-9813-97ECFA18B4F0}"/>
      </w:docPartPr>
      <w:docPartBody>
        <w:p w:rsidR="00013636" w:rsidRDefault="00FD3348" w:rsidP="00FD3348">
          <w:pPr>
            <w:pStyle w:val="D39BE6E7511741AABADC1FDBFB96F179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0E1777C4C78942CAAB731333B5A7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FE54-854E-456E-AFD0-A9F9349502F0}"/>
      </w:docPartPr>
      <w:docPartBody>
        <w:p w:rsidR="0001391C" w:rsidRDefault="00FD3348" w:rsidP="00FD3348">
          <w:pPr>
            <w:pStyle w:val="0E1777C4C78942CAAB731333B5A725F13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6C0538DBFFA34C849DBFD2483CB8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CFA39-6FAC-427A-8195-4B6F9E4B38B5}"/>
      </w:docPartPr>
      <w:docPartBody>
        <w:p w:rsidR="0001391C" w:rsidRDefault="00FD3348" w:rsidP="00FD3348">
          <w:pPr>
            <w:pStyle w:val="6C0538DBFFA34C849DBFD2483CB877A63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E383213815E84C1888D3EAA4F5EA4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BFC45-6B94-41D8-B4E2-F8FDE0B31E9B}"/>
      </w:docPartPr>
      <w:docPartBody>
        <w:p w:rsidR="0001391C" w:rsidRDefault="00FD3348" w:rsidP="00FD3348">
          <w:pPr>
            <w:pStyle w:val="E383213815E84C1888D3EAA4F5EA4D843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CBB48FBE30CC4113B8BA1C94B7B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BE87-79FE-4493-86D0-2B5111CE279C}"/>
      </w:docPartPr>
      <w:docPartBody>
        <w:p w:rsidR="0001391C" w:rsidRDefault="00FD3348" w:rsidP="00FD3348">
          <w:pPr>
            <w:pStyle w:val="CBB48FBE30CC4113B8BA1C94B7B5ACE23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D15A15A7E3E74CADA0A81D773F7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ACDF6-E39E-42BF-A0F7-11786675A8A1}"/>
      </w:docPartPr>
      <w:docPartBody>
        <w:p w:rsidR="0001391C" w:rsidRDefault="00FD3348" w:rsidP="00FD3348">
          <w:pPr>
            <w:pStyle w:val="D15A15A7E3E74CADA0A81D773F7F2C703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D2048ED4E7A64120B5750954FFAC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ED512-88AC-48DF-8A5E-ED8503A448DE}"/>
      </w:docPartPr>
      <w:docPartBody>
        <w:p w:rsidR="0001391C" w:rsidRDefault="00FD3348" w:rsidP="00FD3348">
          <w:pPr>
            <w:pStyle w:val="D2048ED4E7A64120B5750954FFAC43BB"/>
          </w:pPr>
          <w:r w:rsidRPr="006320B5">
            <w:rPr>
              <w:rStyle w:val="PlaceholderText"/>
              <w:i/>
              <w:color w:val="FF0000"/>
            </w:rPr>
            <w:t>The candidate’s email address</w:t>
          </w:r>
        </w:p>
      </w:docPartBody>
    </w:docPart>
    <w:docPart>
      <w:docPartPr>
        <w:name w:val="5953C8CCA29E454B8B46BDF8E5267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18355-5B5D-4BE4-81F1-BFB623A0393D}"/>
      </w:docPartPr>
      <w:docPartBody>
        <w:p w:rsidR="0001391C" w:rsidRDefault="00FD3348" w:rsidP="00FD3348">
          <w:pPr>
            <w:pStyle w:val="5953C8CCA29E454B8B46BDF8E52679BD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FF38EA1EC4A048CEAF38B477A2E7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B1ED-DCEF-43D9-8EC1-B7B74A0192E4}"/>
      </w:docPartPr>
      <w:docPartBody>
        <w:p w:rsidR="0001391C" w:rsidRDefault="00FD3348" w:rsidP="00FD3348">
          <w:pPr>
            <w:pStyle w:val="FF38EA1EC4A048CEAF38B477A2E7CA41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CE86C4FDDA4DC28FCB87D2762E9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547D-6315-4DD0-A4C6-66CEADE8EA04}"/>
      </w:docPartPr>
      <w:docPartBody>
        <w:p w:rsidR="0001391C" w:rsidRDefault="00FD3348" w:rsidP="00FD3348">
          <w:pPr>
            <w:pStyle w:val="CACE86C4FDDA4DC28FCB87D2762E9BE4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65EAF344F3DD4D7D81A728FB6B55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F41E-F7D6-45B6-B03E-EF13666BAA75}"/>
      </w:docPartPr>
      <w:docPartBody>
        <w:p w:rsidR="0001391C" w:rsidRDefault="00FD3348" w:rsidP="00FD3348">
          <w:pPr>
            <w:pStyle w:val="65EAF344F3DD4D7D81A728FB6B55A8AF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C0"/>
    <w:rsid w:val="00013636"/>
    <w:rsid w:val="0001391C"/>
    <w:rsid w:val="00042110"/>
    <w:rsid w:val="00086776"/>
    <w:rsid w:val="000A1EBF"/>
    <w:rsid w:val="00124048"/>
    <w:rsid w:val="00140D51"/>
    <w:rsid w:val="00191410"/>
    <w:rsid w:val="00196E67"/>
    <w:rsid w:val="001B3E54"/>
    <w:rsid w:val="001E56C0"/>
    <w:rsid w:val="002753D4"/>
    <w:rsid w:val="00334AE5"/>
    <w:rsid w:val="004528B8"/>
    <w:rsid w:val="00484E33"/>
    <w:rsid w:val="004E0A68"/>
    <w:rsid w:val="004F128C"/>
    <w:rsid w:val="004F5F97"/>
    <w:rsid w:val="004F6D02"/>
    <w:rsid w:val="005135ED"/>
    <w:rsid w:val="005161A6"/>
    <w:rsid w:val="00594D5F"/>
    <w:rsid w:val="00676D58"/>
    <w:rsid w:val="006B758E"/>
    <w:rsid w:val="006C696B"/>
    <w:rsid w:val="007B2136"/>
    <w:rsid w:val="007D6179"/>
    <w:rsid w:val="007F4526"/>
    <w:rsid w:val="00824E7D"/>
    <w:rsid w:val="008B4D39"/>
    <w:rsid w:val="00924AFC"/>
    <w:rsid w:val="0097419C"/>
    <w:rsid w:val="00A22F1F"/>
    <w:rsid w:val="00AA4B2B"/>
    <w:rsid w:val="00AB4DB5"/>
    <w:rsid w:val="00AC44FE"/>
    <w:rsid w:val="00B133E8"/>
    <w:rsid w:val="00B4065F"/>
    <w:rsid w:val="00B57191"/>
    <w:rsid w:val="00B74CB8"/>
    <w:rsid w:val="00B763ED"/>
    <w:rsid w:val="00B87DFF"/>
    <w:rsid w:val="00BC2177"/>
    <w:rsid w:val="00D471E8"/>
    <w:rsid w:val="00DB6636"/>
    <w:rsid w:val="00E365B6"/>
    <w:rsid w:val="00E54D7B"/>
    <w:rsid w:val="00F12556"/>
    <w:rsid w:val="00F9623F"/>
    <w:rsid w:val="00FD3291"/>
    <w:rsid w:val="00F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FD3348"/>
    <w:rPr>
      <w:color w:val="808080"/>
    </w:rPr>
  </w:style>
  <w:style w:type="paragraph" w:customStyle="1" w:styleId="6EA86982CA4B48C4B2A93E8AC8DA11339">
    <w:name w:val="6EA86982CA4B48C4B2A93E8AC8DA113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52E7C3D1EC54B0C9E007B3EA93AF2619">
    <w:name w:val="952E7C3D1EC54B0C9E007B3EA93AF26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DF5117DDC904DE19D7DDBB55B37CB379">
    <w:name w:val="7DF5117DDC904DE19D7DDBB55B37CB37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AC746029A6F43CDA6143B647734F5969">
    <w:name w:val="EAC746029A6F43CDA6143B647734F596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96F21202F7E45519938FC98C2EAB18A9">
    <w:name w:val="696F21202F7E45519938FC98C2EAB18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7CC64AB80DF40F7ABD0B32BB6AAF9959">
    <w:name w:val="E7CC64AB80DF40F7ABD0B32BB6AAF99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97E0A16A86B46DF9FD324A65CE1CDBE9">
    <w:name w:val="E97E0A16A86B46DF9FD324A65CE1CDB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AA97C1401E04852B17B61E99CC8025B9">
    <w:name w:val="CAA97C1401E04852B17B61E99CC8025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CE91C07105C4BC287429C617C05426E9">
    <w:name w:val="CCE91C07105C4BC287429C617C05426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35C58F2B7E2D4AAFAFE89C9BC379410B9">
    <w:name w:val="35C58F2B7E2D4AAFAFE89C9BC379410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7E469EC835C4980B8E8DDFFFBC536719">
    <w:name w:val="97E469EC835C4980B8E8DDFFFBC5367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00392DBB7C44F0C80774156B9934DB29">
    <w:name w:val="000392DBB7C44F0C80774156B9934DB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BDC70AA79A347ECBFCD8180718C94939">
    <w:name w:val="BBDC70AA79A347ECBFCD8180718C949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D8AD3A376E14F6DA8B5FF48488F0B329">
    <w:name w:val="2D8AD3A376E14F6DA8B5FF48488F0B3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BE89AF90B08459CB2CCBB94DAF078A49">
    <w:name w:val="7BE89AF90B08459CB2CCBB94DAF078A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58AE9C12B8B4CA7B8C5DB03DFABD45F9">
    <w:name w:val="458AE9C12B8B4CA7B8C5DB03DFABD45F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9558545275A4B4CA3DE061D794AE1009">
    <w:name w:val="09558545275A4B4CA3DE061D794AE100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E67969AA3C94E88AA5BB744B25A0ADA9">
    <w:name w:val="EE67969AA3C94E88AA5BB744B25A0AD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7B0EB680C8D420399292A9EFA96CFD49">
    <w:name w:val="67B0EB680C8D420399292A9EFA96CFD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17E4EB311C640A7B59031688C0C4D2A9">
    <w:name w:val="B17E4EB311C640A7B59031688C0C4D2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3649D7E3A8A42889C9EFD04FC11EB829">
    <w:name w:val="23649D7E3A8A42889C9EFD04FC11EB8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3983D198E8845779A0F0051EC71A7049">
    <w:name w:val="73983D198E8845779A0F0051EC71A70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8988DEC1BA164918A9D7FB582A19A97D9">
    <w:name w:val="8988DEC1BA164918A9D7FB582A19A97D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AA4074BEF4B48FF83EC004EE7479E359">
    <w:name w:val="4AA4074BEF4B48FF83EC004EE7479E3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D18F31A539A474A856827FB60CC7C149">
    <w:name w:val="0D18F31A539A474A856827FB60CC7C1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0CFBAF8F0D141A59631376B85421A083">
    <w:name w:val="90CFBAF8F0D141A59631376B85421A08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E1777C4C78942CAAB731333B5A725F13">
    <w:name w:val="0E1777C4C78942CAAB731333B5A725F1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C0538DBFFA34C849DBFD2483CB877A63">
    <w:name w:val="6C0538DBFFA34C849DBFD2483CB877A6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383213815E84C1888D3EAA4F5EA4D843">
    <w:name w:val="E383213815E84C1888D3EAA4F5EA4D84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BB48FBE30CC4113B8BA1C94B7B5ACE23">
    <w:name w:val="CBB48FBE30CC4113B8BA1C94B7B5ACE2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15A15A7E3E74CADA0A81D773F7F2C703">
    <w:name w:val="D15A15A7E3E74CADA0A81D773F7F2C7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67B54B3F76644ADA32C272B9098B35C3">
    <w:name w:val="267B54B3F76644ADA32C272B9098B35C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432658C9F31444F93835CA35F6CC45E3">
    <w:name w:val="E432658C9F31444F93835CA35F6CC45E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2048ED4E7A64120B5750954FFAC43BB">
    <w:name w:val="D2048ED4E7A64120B5750954FFAC43BB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1C96EAE31B294EBE838ECD2F1E480B803">
    <w:name w:val="1C96EAE31B294EBE838ECD2F1E480B8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39BE6E7511741AABADC1FDBFB96F1793">
    <w:name w:val="D39BE6E7511741AABADC1FDBFB96F179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5953C8CCA29E454B8B46BDF8E52679BD">
    <w:name w:val="5953C8CCA29E454B8B46BDF8E52679BD"/>
    <w:rsid w:val="00FD3348"/>
  </w:style>
  <w:style w:type="paragraph" w:customStyle="1" w:styleId="FF38EA1EC4A048CEAF38B477A2E7CA41">
    <w:name w:val="FF38EA1EC4A048CEAF38B477A2E7CA41"/>
    <w:rsid w:val="00FD3348"/>
  </w:style>
  <w:style w:type="paragraph" w:customStyle="1" w:styleId="CACE86C4FDDA4DC28FCB87D2762E9BE4">
    <w:name w:val="CACE86C4FDDA4DC28FCB87D2762E9BE4"/>
    <w:rsid w:val="00FD3348"/>
  </w:style>
  <w:style w:type="paragraph" w:customStyle="1" w:styleId="65EAF344F3DD4D7D81A728FB6B55A8AF">
    <w:name w:val="65EAF344F3DD4D7D81A728FB6B55A8AF"/>
    <w:rsid w:val="00FD33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DAE53-C84C-460C-9EC1-F83C0D09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SIT Module Profile 20140818</Template>
  <TotalTime>0</TotalTime>
  <Pages>8</Pages>
  <Words>857</Words>
  <Characters>4885</Characters>
  <Application>Microsoft Office Word</Application>
  <DocSecurity>0</DocSecurity>
  <Lines>40</Lines>
  <Paragraphs>11</Paragraphs>
  <ScaleCrop>false</ScaleCrop>
  <Company>Singapore Institute of Technology</Company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ICT4001 Capstone Project</dc:title>
  <dc:subject>(Form B) Capstone Project Details</dc:subject>
  <dc:creator>Goh Weihan</dc:creator>
  <dc:description/>
  <cp:lastModifiedBy>Cybersecurity Department</cp:lastModifiedBy>
  <cp:revision>334</cp:revision>
  <cp:lastPrinted>2017-01-11T06:56:00Z</cp:lastPrinted>
  <dcterms:created xsi:type="dcterms:W3CDTF">2024-10-02T02:54:00Z</dcterms:created>
  <dcterms:modified xsi:type="dcterms:W3CDTF">2026-10-08T13:21:00Z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2024-10-02T02:54:04Z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07c184a5-a6c0-49f0-9520-c6c692371a05</vt:lpwstr>
  </property>
  <property fmtid="{D5CDD505-2E9C-101B-9397-08002B2CF9AE}" pid="8" name="MSIP_Label_3ef8e180-8f22-4ead-b44a-2d560df875da_ContentBits">
    <vt:lpwstr>0</vt:lpwstr>
  </property>
</Properties>
</file>